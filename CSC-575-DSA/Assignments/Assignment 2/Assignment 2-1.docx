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03C16" w14:textId="59769950" w:rsidR="00675688" w:rsidRDefault="009B0716" w:rsidP="00232A56">
      <w:pPr>
        <w:pStyle w:val="Title"/>
      </w:pPr>
      <w:r>
        <w:rPr>
          <w:b w:val="0"/>
          <w:bCs w:val="0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0" wp14:anchorId="31BDEDF3" wp14:editId="0854ACD0">
                <wp:simplePos x="0" y="0"/>
                <wp:positionH relativeFrom="page">
                  <wp:posOffset>462643</wp:posOffset>
                </wp:positionH>
                <wp:positionV relativeFrom="margin">
                  <wp:posOffset>1143816</wp:posOffset>
                </wp:positionV>
                <wp:extent cx="6858000" cy="1643743"/>
                <wp:effectExtent l="0" t="0" r="0" b="13970"/>
                <wp:wrapNone/>
                <wp:docPr id="14" name="Text Box 14" descr="Report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6437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749FA" w14:textId="5E3EB9E6" w:rsidR="00397266" w:rsidRDefault="00232A56" w:rsidP="00232A56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</w:pPr>
                            <w:r w:rsidRPr="00232A56"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  <w:t xml:space="preserve">Assignment </w:t>
                            </w:r>
                            <w:r w:rsidR="000930AC"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  <w:p w14:paraId="6F9FB3B3" w14:textId="77777777" w:rsidR="007241CD" w:rsidRPr="007241CD" w:rsidRDefault="007241CD" w:rsidP="007241CD"/>
                          <w:p w14:paraId="29DD9B11" w14:textId="286CAAA5" w:rsidR="00397266" w:rsidRPr="00232A56" w:rsidRDefault="00000000" w:rsidP="00232A56">
                            <w:pPr>
                              <w:pStyle w:val="Title"/>
                              <w:jc w:val="center"/>
                              <w:rPr>
                                <w:rFonts w:ascii="Times New Roman" w:hAnsi="Times New Roman" w:cs="Times New Roman"/>
                                <w:color w:val="996633"/>
                                <w:sz w:val="40"/>
                                <w:szCs w:val="40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996633"/>
                                  <w:sz w:val="40"/>
                                  <w:szCs w:val="40"/>
                                </w:rPr>
                                <w:alias w:val="Subtitle"/>
                                <w:tag w:val=""/>
                                <w:id w:val="-2055537761"/>
                                <w:placeholder>
                                  <w:docPart w:val="ABA4E856757C43F09EB4041128DDA0A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 xml:space="preserve">Deadline: </w:t>
                                </w:r>
                                <w:r w:rsidR="00B9028D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09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/</w:t>
                                </w:r>
                                <w:r w:rsidR="00B9028D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2</w:t>
                                </w:r>
                                <w:r w:rsidR="00966844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/202</w:t>
                                </w:r>
                                <w:r w:rsidR="00966844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>5</w:t>
                                </w:r>
                                <w:r w:rsidR="00397266"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40"/>
                                    <w:szCs w:val="40"/>
                                  </w:rPr>
                                  <w:t xml:space="preserve"> @ 23:59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4"/>
                              </w:rPr>
                              <w:alias w:val="Quote or Abstract"/>
                              <w:tag w:val="Quote or Abstract"/>
                              <w:id w:val="-247963122"/>
                              <w:placeholder>
                                <w:docPart w:val="BF71855941A1427E8373CCD94C73EBF2"/>
                              </w:placeholder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p w14:paraId="3592AB34" w14:textId="64AD9F3B" w:rsidR="00397266" w:rsidRPr="00517329" w:rsidRDefault="00397266" w:rsidP="00232A56">
                                <w:pPr>
                                  <w:pStyle w:val="Abstract"/>
                                  <w:spacing w:after="60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</w:pPr>
                                <w:r w:rsidRPr="007D1CEB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 xml:space="preserve">[Total Mark for this Assignment is </w:t>
                                </w:r>
                                <w:r w:rsidR="00DB4ED0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100</w:t>
                                </w:r>
                                <w:r w:rsidRPr="007D1CEB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24"/>
                                  </w:rPr>
                                  <w:t>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BDED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Report title" style="position:absolute;margin-left:36.45pt;margin-top:90.05pt;width:540pt;height:129.45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" o:allowoverlap="f" filled="f" stroked="f">
                <v:textbox inset="0,0,0,0">
                  <w:txbxContent>
                    <w:p w14:paraId="00F749FA" w14:textId="5E3EB9E6" w:rsidR="00397266" w:rsidRDefault="00232A56" w:rsidP="00232A56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</w:pPr>
                      <w:r w:rsidRPr="00232A56"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  <w:t xml:space="preserve">Assignment </w:t>
                      </w:r>
                      <w:r w:rsidR="000930AC"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  <w:t>2</w:t>
                      </w:r>
                    </w:p>
                    <w:p w14:paraId="6F9FB3B3" w14:textId="77777777" w:rsidR="007241CD" w:rsidRPr="007241CD" w:rsidRDefault="007241CD" w:rsidP="007241CD"/>
                    <w:p w14:paraId="29DD9B11" w14:textId="286CAAA5" w:rsidR="00397266" w:rsidRPr="00232A56" w:rsidRDefault="00000000" w:rsidP="00232A56">
                      <w:pPr>
                        <w:pStyle w:val="Title"/>
                        <w:jc w:val="center"/>
                        <w:rPr>
                          <w:rFonts w:ascii="Times New Roman" w:hAnsi="Times New Roman" w:cs="Times New Roman"/>
                          <w:color w:val="996633"/>
                          <w:sz w:val="40"/>
                          <w:szCs w:val="40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color w:val="996633"/>
                            <w:sz w:val="40"/>
                            <w:szCs w:val="40"/>
                          </w:rPr>
                          <w:alias w:val="Subtitle"/>
                          <w:tag w:val=""/>
                          <w:id w:val="-2055537761"/>
                          <w:placeholder>
                            <w:docPart w:val="ABA4E856757C43F09EB4041128DDA0A9"/>
                          </w:placeholder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 xml:space="preserve">Deadline: </w:t>
                          </w:r>
                          <w:r w:rsidR="00B9028D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09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/</w:t>
                          </w:r>
                          <w:r w:rsidR="00B9028D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2</w:t>
                          </w:r>
                          <w:r w:rsidR="00966844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4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/202</w:t>
                          </w:r>
                          <w:r w:rsidR="00966844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>5</w:t>
                          </w:r>
                          <w:r w:rsidR="00397266" w:rsidRPr="00232A56">
                            <w:rPr>
                              <w:rFonts w:ascii="Times New Roman" w:hAnsi="Times New Roman" w:cs="Times New Roman"/>
                              <w:color w:val="996633"/>
                              <w:sz w:val="40"/>
                              <w:szCs w:val="40"/>
                            </w:rPr>
                            <w:t xml:space="preserve"> @ 23:59</w:t>
                          </w:r>
                        </w:sdtContent>
                      </w:sdt>
                    </w:p>
                    <w:sdt>
                      <w:sdtPr>
                        <w:rPr>
                          <w:b/>
                          <w:bCs/>
                          <w:color w:val="000000" w:themeColor="text1"/>
                          <w:sz w:val="36"/>
                          <w:szCs w:val="24"/>
                        </w:rPr>
                        <w:alias w:val="Quote or Abstract"/>
                        <w:tag w:val="Quote or Abstract"/>
                        <w:id w:val="-247963122"/>
                        <w:placeholder>
                          <w:docPart w:val="BF71855941A1427E8373CCD94C73EBF2"/>
                        </w:placeholder>
                        <w:dataBinding w:prefixMappings="xmlns:ns0='http://schemas.microsoft.com/office/2006/coverPageProps'" w:xpath="/ns0:CoverPageProperties[1]/ns0:Abstract[1]" w:storeItemID="{55AF091B-3C7A-41E3-B477-F2FDAA23CFDA}"/>
                        <w:text/>
                      </w:sdtPr>
                      <w:sdtContent>
                        <w:p w14:paraId="3592AB34" w14:textId="64AD9F3B" w:rsidR="00397266" w:rsidRPr="00517329" w:rsidRDefault="00397266" w:rsidP="00232A56">
                          <w:pPr>
                            <w:pStyle w:val="Abstract"/>
                            <w:spacing w:after="600"/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</w:pPr>
                          <w:r w:rsidRPr="007D1CEB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 xml:space="preserve">[Total Mark for this Assignment is </w:t>
                          </w:r>
                          <w:r w:rsidR="00DB4ED0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100</w:t>
                          </w:r>
                          <w:r w:rsidRPr="007D1CEB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24"/>
                            </w:rPr>
                            <w:t>]</w:t>
                          </w:r>
                        </w:p>
                      </w:sdtContent>
                    </w:sdt>
                  </w:txbxContent>
                </v:textbox>
                <w10:wrap anchorx="page" anchory="margin"/>
              </v:shape>
            </w:pict>
          </mc:Fallback>
        </mc:AlternateContent>
      </w:r>
      <w:r w:rsidR="00F05724">
        <w:rPr>
          <w:noProof/>
          <w:lang w:eastAsia="en-US"/>
        </w:rPr>
        <mc:AlternateContent>
          <mc:Choice Requires="wps">
            <w:drawing>
              <wp:anchor distT="91440" distB="91440" distL="114300" distR="114300" simplePos="0" relativeHeight="251679744" behindDoc="0" locked="0" layoutInCell="1" allowOverlap="1" wp14:anchorId="6466823C" wp14:editId="4C21CACA">
                <wp:simplePos x="0" y="0"/>
                <wp:positionH relativeFrom="page">
                  <wp:posOffset>511810</wp:posOffset>
                </wp:positionH>
                <wp:positionV relativeFrom="paragraph">
                  <wp:posOffset>59055</wp:posOffset>
                </wp:positionV>
                <wp:extent cx="6927215" cy="1111885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7215" cy="1111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8B3CAD" w14:textId="77777777" w:rsidR="00B9028D" w:rsidRDefault="00B9028D" w:rsidP="00B9028D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6363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Algorithm and Complexity Analysis </w:t>
                            </w:r>
                          </w:p>
                          <w:p w14:paraId="7385C9C4" w14:textId="315A5C4D" w:rsidR="00397266" w:rsidRPr="000530C6" w:rsidRDefault="00B9028D" w:rsidP="00B9028D">
                            <w:pPr>
                              <w:pBdr>
                                <w:top w:val="single" w:sz="24" w:space="8" w:color="EF4623" w:themeColor="accent1"/>
                                <w:bottom w:val="single" w:sz="24" w:space="8" w:color="EF4623" w:themeColor="accent1"/>
                              </w:pBdr>
                              <w:spacing w:after="0"/>
                              <w:jc w:val="center"/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06363">
                              <w:rPr>
                                <w:b/>
                                <w:i/>
                                <w:iCs/>
                                <w:color w:val="E0E0E0" w:themeColor="accent2" w:themeTint="66"/>
                                <w:sz w:val="36"/>
                                <w:szCs w:val="36"/>
                                <w14:textOutline w14:w="11112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CSC-379-01 / CSC-575-01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6823C" id="Text Box 2" o:spid="_x0000_s1027" type="#_x0000_t202" style="position:absolute;margin-left:40.3pt;margin-top:4.65pt;width:545.45pt;height:87.55pt;z-index:25167974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" filled="f" stroked="f">
                <v:textbox>
                  <w:txbxContent>
                    <w:p w14:paraId="458B3CAD" w14:textId="77777777" w:rsidR="00B9028D" w:rsidRDefault="00B9028D" w:rsidP="00B9028D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06363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Algorithm and Complexity Analysis </w:t>
                      </w:r>
                    </w:p>
                    <w:p w14:paraId="7385C9C4" w14:textId="315A5C4D" w:rsidR="00397266" w:rsidRPr="000530C6" w:rsidRDefault="00B9028D" w:rsidP="00B9028D">
                      <w:pPr>
                        <w:pBdr>
                          <w:top w:val="single" w:sz="24" w:space="8" w:color="EF4623" w:themeColor="accent1"/>
                          <w:bottom w:val="single" w:sz="24" w:space="8" w:color="EF4623" w:themeColor="accent1"/>
                        </w:pBdr>
                        <w:spacing w:after="0"/>
                        <w:jc w:val="center"/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06363">
                        <w:rPr>
                          <w:b/>
                          <w:i/>
                          <w:iCs/>
                          <w:color w:val="E0E0E0" w:themeColor="accent2" w:themeTint="66"/>
                          <w:sz w:val="36"/>
                          <w:szCs w:val="36"/>
                          <w14:textOutline w14:w="11112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CSC-379-01 / CSC-575-01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dt>
      <w:sdtPr>
        <w:id w:val="-1975434350"/>
        <w:docPartObj>
          <w:docPartGallery w:val="Cover Pages"/>
          <w:docPartUnique/>
        </w:docPartObj>
      </w:sdtPr>
      <w:sdtContent>
        <w:p w14:paraId="72308976" w14:textId="088CB4AC" w:rsidR="00496101" w:rsidRDefault="00E51CCE" w:rsidP="00232A56">
          <w:pPr>
            <w:rPr>
              <w:b/>
              <w:bCs/>
            </w:rPr>
          </w:pPr>
          <w:r>
            <w:rPr>
              <w:noProof/>
              <w:lang w:eastAsia="en-US"/>
            </w:rPr>
            <mc:AlternateContent>
              <mc:Choice Requires="wpg">
                <w:drawing>
                  <wp:anchor distT="45720" distB="45720" distL="182880" distR="182880" simplePos="0" relativeHeight="251677696" behindDoc="0" locked="0" layoutInCell="1" allowOverlap="1" wp14:anchorId="31857F9A" wp14:editId="10E36B93">
                    <wp:simplePos x="0" y="0"/>
                    <wp:positionH relativeFrom="margin">
                      <wp:posOffset>-1299210</wp:posOffset>
                    </wp:positionH>
                    <wp:positionV relativeFrom="margin">
                      <wp:posOffset>4486910</wp:posOffset>
                    </wp:positionV>
                    <wp:extent cx="6581775" cy="3924300"/>
                    <wp:effectExtent l="0" t="0" r="9525" b="0"/>
                    <wp:wrapSquare wrapText="bothSides"/>
                    <wp:docPr id="198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581775" cy="3924300"/>
                              <a:chOff x="0" y="22849"/>
                              <a:chExt cx="3578496" cy="2189576"/>
                            </a:xfrm>
                          </wpg:grpSpPr>
                          <wps:wsp>
                            <wps:cNvPr id="199" name="Rectangle 199"/>
                            <wps:cNvSpPr/>
                            <wps:spPr>
                              <a:xfrm>
                                <a:off x="0" y="22849"/>
                                <a:ext cx="3567448" cy="2447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C6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97951E" w14:textId="77777777" w:rsidR="00397266" w:rsidRPr="0058689F" w:rsidRDefault="00397266" w:rsidP="00517329">
                                  <w:p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8689F"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Instructions: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" name="Text Box 200"/>
                            <wps:cNvSpPr txBox="1"/>
                            <wps:spPr>
                              <a:xfrm>
                                <a:off x="0" y="289632"/>
                                <a:ext cx="3578496" cy="19227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E79C1A" w14:textId="3D66A717" w:rsidR="00547243" w:rsidRPr="00153B1C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jc w:val="both"/>
                                    <w:rPr>
                                      <w:rFonts w:asciiTheme="majorBidi" w:hAnsiTheme="majorBidi" w:cstheme="majorBidi"/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You must submit two separate copies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(one Word file and one PDF file)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using the Assignment Template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on </w:t>
                                  </w:r>
                                  <w:r w:rsidR="007241CD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system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 xml:space="preserve">via the allocated folder. These files 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auto"/>
                                    </w:rPr>
                                    <w:t>must not be in compressed format</w:t>
                                  </w:r>
                                  <w:r w:rsidRPr="0077027A">
                                    <w:rPr>
                                      <w:rFonts w:asciiTheme="majorBidi" w:hAnsiTheme="majorBidi" w:cstheme="majorBidi"/>
                                      <w:color w:val="auto"/>
                                    </w:rPr>
                                    <w:t>.</w:t>
                                  </w:r>
                                </w:p>
                                <w:p w14:paraId="735C9CF6" w14:textId="77777777" w:rsidR="00547243" w:rsidRPr="00A779D4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olor w:val="auto"/>
                                    </w:rPr>
                                  </w:pPr>
                                  <w:r w:rsidRPr="00A779D4">
                                    <w:rPr>
                                      <w:color w:val="auto"/>
                                    </w:rPr>
                                    <w:t>It is your responsibility to check and make sure that you have uploaded both the correct files.</w:t>
                                  </w:r>
                                </w:p>
                                <w:p w14:paraId="3572AB84" w14:textId="77777777" w:rsidR="00547243" w:rsidRPr="00402BFC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Email submission will not be accepted.</w:t>
                                  </w:r>
                                </w:p>
                                <w:p w14:paraId="0B2AC61E" w14:textId="77777777" w:rsidR="00547243" w:rsidRPr="008F1BD3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>You are advised to make your work clear and well-presented. This includes filling your information on the cover page.</w:t>
                                  </w:r>
                                </w:p>
                                <w:p w14:paraId="02FF143D" w14:textId="4B0E4BDB" w:rsidR="00547243" w:rsidRPr="0077027A" w:rsidRDefault="007B5C32" w:rsidP="007B5C32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You must use this template.</w:t>
                                  </w:r>
                                </w:p>
                                <w:p w14:paraId="0EB82980" w14:textId="77777777" w:rsidR="00547243" w:rsidRPr="0077027A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You MUST show all your work, and text </w:t>
                                  </w:r>
                                  <w:r w:rsidRPr="0077027A">
                                    <w:rPr>
                                      <w:color w:val="auto"/>
                                      <w:u w:val="single"/>
                                    </w:rPr>
                                    <w:t>must not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 be converted into an image, unless specified otherwise by the question.</w:t>
                                  </w:r>
                                </w:p>
                                <w:p w14:paraId="4F4933A1" w14:textId="5111C631" w:rsidR="00547243" w:rsidRPr="0077027A" w:rsidRDefault="007B5C32" w:rsidP="007B5C32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spacing w:line="276" w:lineRule="auto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>
                                    <w:rPr>
                                      <w:color w:val="auto"/>
                                    </w:rPr>
                                    <w:t>The work should be your own.</w:t>
                                  </w:r>
                                </w:p>
                                <w:p w14:paraId="464E8B98" w14:textId="77777777" w:rsidR="00547243" w:rsidRPr="0077027A" w:rsidRDefault="00547243" w:rsidP="00547243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  <w:r w:rsidRPr="0077027A">
                                    <w:rPr>
                                      <w:color w:val="auto"/>
                                    </w:rPr>
                                    <w:t xml:space="preserve">Use </w:t>
                                  </w:r>
                                  <w:r w:rsidRPr="0077027A">
                                    <w:rPr>
                                      <w:b/>
                                      <w:bCs/>
                                      <w:color w:val="auto"/>
                                    </w:rPr>
                                    <w:t xml:space="preserve">Times New Roman </w:t>
                                  </w:r>
                                  <w:r w:rsidRPr="0077027A">
                                    <w:rPr>
                                      <w:color w:val="auto"/>
                                    </w:rPr>
                                    <w:t xml:space="preserve">font for all your answers. </w:t>
                                  </w:r>
                                </w:p>
                                <w:p w14:paraId="49B8EBAD" w14:textId="5F6D51CA" w:rsidR="00397266" w:rsidRPr="0077027A" w:rsidRDefault="00397266" w:rsidP="007B5C32">
                                  <w:pPr>
                                    <w:pStyle w:val="ListParagraph"/>
                                    <w:ind w:left="426"/>
                                    <w:jc w:val="both"/>
                                    <w:rPr>
                                      <w:caps/>
                                      <w:color w:val="auto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857F9A" id="Group 198" o:spid="_x0000_s1028" style="position:absolute;margin-left:-102.3pt;margin-top:353.3pt;width:518.25pt;height:309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,228" coordsize="35784,21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">
                    <v:rect id="Rectangle 199" o:spid="_x0000_s1029" style="position:absolute;top:228;width:35674;height:2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" fillcolor="#fc6" stroked="f" strokeweight="2pt">
                      <v:textbox>
                        <w:txbxContent>
                          <w:p w14:paraId="3497951E" w14:textId="77777777" w:rsidR="00397266" w:rsidRPr="0058689F" w:rsidRDefault="00397266" w:rsidP="00517329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8689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Instructions:</w:t>
                            </w:r>
                          </w:p>
                        </w:txbxContent>
                      </v:textbox>
                    </v:rect>
                    <v:shape id="Text Box 200" o:spid="_x0000_s1030" type="#_x0000_t202" style="position:absolute;top:2896;width:35784;height:19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    <v:textbox inset=",7.2pt,,0">
                        <w:txbxContent>
                          <w:p w14:paraId="7FE79C1A" w14:textId="3D66A717" w:rsidR="00547243" w:rsidRPr="00153B1C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jc w:val="both"/>
                              <w:rPr>
                                <w:rFonts w:asciiTheme="majorBidi" w:hAnsiTheme="majorBidi" w:cstheme="majorBidi"/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You must submit two separate copies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(one Word file and one PDF file)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using the Assignment Template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on </w:t>
                            </w:r>
                            <w:r w:rsidR="007241CD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system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 xml:space="preserve">via the allocated folder. These files 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auto"/>
                              </w:rPr>
                              <w:t>must not be in compressed format</w:t>
                            </w:r>
                            <w:r w:rsidRPr="0077027A">
                              <w:rPr>
                                <w:rFonts w:asciiTheme="majorBidi" w:hAnsiTheme="majorBidi" w:cstheme="majorBidi"/>
                                <w:color w:val="auto"/>
                              </w:rPr>
                              <w:t>.</w:t>
                            </w:r>
                          </w:p>
                          <w:p w14:paraId="735C9CF6" w14:textId="77777777" w:rsidR="00547243" w:rsidRPr="00A779D4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olor w:val="auto"/>
                              </w:rPr>
                            </w:pPr>
                            <w:r w:rsidRPr="00A779D4">
                              <w:rPr>
                                <w:color w:val="auto"/>
                              </w:rPr>
                              <w:t>It is your responsibility to check and make sure that you have uploaded both the correct files.</w:t>
                            </w:r>
                          </w:p>
                          <w:p w14:paraId="3572AB84" w14:textId="77777777" w:rsidR="00547243" w:rsidRPr="00402BFC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Email submission will not be accepted.</w:t>
                            </w:r>
                          </w:p>
                          <w:p w14:paraId="0B2AC61E" w14:textId="77777777" w:rsidR="00547243" w:rsidRPr="008F1BD3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>You are advised to make your work clear and well-presented. This includes filling your information on the cover page.</w:t>
                            </w:r>
                          </w:p>
                          <w:p w14:paraId="02FF143D" w14:textId="4B0E4BDB" w:rsidR="00547243" w:rsidRPr="0077027A" w:rsidRDefault="007B5C32" w:rsidP="007B5C3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You must use this template.</w:t>
                            </w:r>
                          </w:p>
                          <w:p w14:paraId="0EB82980" w14:textId="77777777" w:rsidR="00547243" w:rsidRPr="0077027A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You MUST show all your work, and text </w:t>
                            </w:r>
                            <w:r w:rsidRPr="0077027A">
                              <w:rPr>
                                <w:color w:val="auto"/>
                                <w:u w:val="single"/>
                              </w:rPr>
                              <w:t>must not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 be converted into an image, unless specified otherwise by the question.</w:t>
                            </w:r>
                          </w:p>
                          <w:p w14:paraId="4F4933A1" w14:textId="5111C631" w:rsidR="00547243" w:rsidRPr="0077027A" w:rsidRDefault="007B5C32" w:rsidP="007B5C3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276" w:lineRule="auto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The work should be your own.</w:t>
                            </w:r>
                          </w:p>
                          <w:p w14:paraId="464E8B98" w14:textId="77777777" w:rsidR="00547243" w:rsidRPr="0077027A" w:rsidRDefault="00547243" w:rsidP="00547243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  <w:r w:rsidRPr="0077027A">
                              <w:rPr>
                                <w:color w:val="auto"/>
                              </w:rPr>
                              <w:t xml:space="preserve">Use </w:t>
                            </w:r>
                            <w:r w:rsidRPr="0077027A">
                              <w:rPr>
                                <w:b/>
                                <w:bCs/>
                                <w:color w:val="auto"/>
                              </w:rPr>
                              <w:t xml:space="preserve">Times New Roman </w:t>
                            </w:r>
                            <w:r w:rsidRPr="0077027A">
                              <w:rPr>
                                <w:color w:val="auto"/>
                              </w:rPr>
                              <w:t xml:space="preserve">font for all your answers. </w:t>
                            </w:r>
                          </w:p>
                          <w:p w14:paraId="49B8EBAD" w14:textId="5F6D51CA" w:rsidR="00397266" w:rsidRPr="0077027A" w:rsidRDefault="00397266" w:rsidP="007B5C32">
                            <w:pPr>
                              <w:pStyle w:val="ListParagraph"/>
                              <w:ind w:left="426"/>
                              <w:jc w:val="both"/>
                              <w:rPr>
                                <w:caps/>
                                <w:color w:val="auto"/>
                              </w:rPr>
                            </w:pPr>
                          </w:p>
                        </w:txbxContent>
                      </v:textbox>
                    </v:shape>
                    <w10:wrap type="square" anchorx="margin" anchory="margin"/>
                  </v:group>
                </w:pict>
              </mc:Fallback>
            </mc:AlternateContent>
          </w:r>
          <w:r w:rsidR="00D707B8">
            <w:rPr>
              <w:b/>
              <w:bCs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0" wp14:anchorId="7CBAAF0B" wp14:editId="20DA35D4">
                    <wp:simplePos x="0" y="0"/>
                    <wp:positionH relativeFrom="page">
                      <wp:posOffset>460375</wp:posOffset>
                    </wp:positionH>
                    <wp:positionV relativeFrom="margin">
                      <wp:posOffset>3223895</wp:posOffset>
                    </wp:positionV>
                    <wp:extent cx="6858000" cy="1177290"/>
                    <wp:effectExtent l="0" t="0" r="0" b="3810"/>
                    <wp:wrapSquare wrapText="bothSides"/>
                    <wp:docPr id="15" name="Text Box 15" descr="contact inf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11772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8D2B67" w14:textId="77777777" w:rsidR="00397266" w:rsidRPr="00232A56" w:rsidRDefault="00000000" w:rsidP="00232A56">
                                <w:pPr>
                                  <w:pStyle w:val="Title"/>
                                  <w:rPr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996633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-58584949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7266" w:rsidRPr="00232A56">
                                      <w:rPr>
                                        <w:rFonts w:ascii="Times New Roman" w:hAnsi="Times New Roman" w:cs="Times New Roman"/>
                                        <w:color w:val="996633"/>
                                        <w:sz w:val="32"/>
                                        <w:szCs w:val="32"/>
                                      </w:rPr>
                                      <w:t>Student Details:</w:t>
                                    </w:r>
                                  </w:sdtContent>
                                </w:sdt>
                              </w:p>
                              <w:tbl>
                                <w:tblPr>
                                  <w:tblW w:w="5000" w:type="pct"/>
                                  <w:jc w:val="right"/>
                                  <w:tblBorders>
                                    <w:top w:val="single" w:sz="8" w:space="0" w:color="000000" w:themeColor="text1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397266" w14:paraId="71E6BD31" w14:textId="77777777">
                                  <w:trPr>
                                    <w:trHeight w:hRule="exact" w:val="144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</w:tcPr>
                                    <w:p w14:paraId="43C6F37F" w14:textId="77777777" w:rsidR="00397266" w:rsidRDefault="0039726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42782A53" w14:textId="77777777" w:rsidR="00397266" w:rsidRDefault="00397266"/>
                                  </w:tc>
                                  <w:tc>
                                    <w:tcPr>
                                      <w:tcW w:w="1667" w:type="pct"/>
                                    </w:tcPr>
                                    <w:p w14:paraId="16FC8E2B" w14:textId="77777777" w:rsidR="00397266" w:rsidRDefault="00397266"/>
                                  </w:tc>
                                </w:tr>
                                <w:tr w:rsidR="00397266" w14:paraId="399DAD1E" w14:textId="77777777">
                                  <w:trPr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BF4FC22" w14:textId="5AA22551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Name: </w:t>
                                      </w:r>
                                    </w:p>
                                    <w:p w14:paraId="40797D97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  <w:p w14:paraId="0FD3F083" w14:textId="092AC521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CRN: </w:t>
                                      </w: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50BE7F38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tcMar>
                                        <w:bottom w:w="144" w:type="dxa"/>
                                      </w:tcMar>
                                    </w:tcPr>
                                    <w:p w14:paraId="372378F0" w14:textId="5160428F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32A56"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  <w:t xml:space="preserve">ID: </w:t>
                                      </w:r>
                                    </w:p>
                                    <w:p w14:paraId="66E350BF" w14:textId="77777777" w:rsidR="00397266" w:rsidRPr="00232A56" w:rsidRDefault="00397266" w:rsidP="00232A56">
                                      <w:pPr>
                                        <w:pStyle w:val="Title"/>
                                        <w:rPr>
                                          <w:rFonts w:ascii="Times New Roman" w:hAnsi="Times New Roman" w:cs="Times New Roman"/>
                                          <w:color w:val="996633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397266" w14:paraId="275AA6CD" w14:textId="77777777">
                                  <w:trPr>
                                    <w:trHeight w:hRule="exact" w:val="86"/>
                                    <w:jc w:val="right"/>
                                  </w:trPr>
                                  <w:tc>
                                    <w:tcPr>
                                      <w:tcW w:w="1666" w:type="pct"/>
                                      <w:shd w:val="clear" w:color="auto" w:fill="000000" w:themeFill="text1"/>
                                    </w:tcPr>
                                    <w:p w14:paraId="710729CB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3ADB3F0B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  <w:tc>
                                    <w:tcPr>
                                      <w:tcW w:w="1667" w:type="pct"/>
                                      <w:shd w:val="clear" w:color="auto" w:fill="000000" w:themeFill="text1"/>
                                    </w:tcPr>
                                    <w:p w14:paraId="080E4ADD" w14:textId="77777777" w:rsidR="00397266" w:rsidRDefault="00397266">
                                      <w:pPr>
                                        <w:pStyle w:val="Footer"/>
                                      </w:pPr>
                                    </w:p>
                                  </w:tc>
                                </w:tr>
                              </w:tbl>
                              <w:p w14:paraId="5BBDC7E2" w14:textId="77777777" w:rsidR="00397266" w:rsidRDefault="00397266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128200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AAF0B" id="Text Box 15" o:spid="_x0000_s1031" type="#_x0000_t202" alt="contact info" style="position:absolute;margin-left:36.25pt;margin-top:253.85pt;width:540pt;height:92.7pt;z-index:251675648;visibility:visible;mso-wrap-style:square;mso-width-percent:1282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1282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" o:allowoverlap="f" filled="f" stroked="f" strokeweight=".5pt">
                    <v:textbox inset="0,0,0,0">
                      <w:txbxContent>
                        <w:p w14:paraId="758D2B67" w14:textId="77777777" w:rsidR="00397266" w:rsidRPr="00232A56" w:rsidRDefault="00000000" w:rsidP="00232A56">
                          <w:pPr>
                            <w:pStyle w:val="Title"/>
                            <w:rPr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996633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-58584949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7266" w:rsidRPr="00232A56">
                                <w:rPr>
                                  <w:rFonts w:ascii="Times New Roman" w:hAnsi="Times New Roman" w:cs="Times New Roman"/>
                                  <w:color w:val="996633"/>
                                  <w:sz w:val="32"/>
                                  <w:szCs w:val="32"/>
                                </w:rPr>
                                <w:t>Student Details:</w:t>
                              </w:r>
                            </w:sdtContent>
                          </w:sdt>
                        </w:p>
                        <w:tbl>
                          <w:tblPr>
                            <w:tblW w:w="5000" w:type="pct"/>
                            <w:jc w:val="right"/>
                            <w:tblBorders>
                              <w:top w:val="single" w:sz="8" w:space="0" w:color="000000" w:themeColor="text1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601"/>
                            <w:gridCol w:w="3602"/>
                            <w:gridCol w:w="3602"/>
                          </w:tblGrid>
                          <w:tr w:rsidR="00397266" w14:paraId="71E6BD31" w14:textId="77777777">
                            <w:trPr>
                              <w:trHeight w:hRule="exact" w:val="144"/>
                              <w:jc w:val="right"/>
                            </w:trPr>
                            <w:tc>
                              <w:tcPr>
                                <w:tcW w:w="1666" w:type="pct"/>
                              </w:tcPr>
                              <w:p w14:paraId="43C6F37F" w14:textId="77777777" w:rsidR="00397266" w:rsidRDefault="00397266"/>
                            </w:tc>
                            <w:tc>
                              <w:tcPr>
                                <w:tcW w:w="1667" w:type="pct"/>
                              </w:tcPr>
                              <w:p w14:paraId="42782A53" w14:textId="77777777" w:rsidR="00397266" w:rsidRDefault="00397266"/>
                            </w:tc>
                            <w:tc>
                              <w:tcPr>
                                <w:tcW w:w="1667" w:type="pct"/>
                              </w:tcPr>
                              <w:p w14:paraId="16FC8E2B" w14:textId="77777777" w:rsidR="00397266" w:rsidRDefault="00397266"/>
                            </w:tc>
                          </w:tr>
                          <w:tr w:rsidR="00397266" w14:paraId="399DAD1E" w14:textId="77777777">
                            <w:trPr>
                              <w:jc w:val="right"/>
                            </w:trPr>
                            <w:tc>
                              <w:tcPr>
                                <w:tcW w:w="1666" w:type="pct"/>
                                <w:tcMar>
                                  <w:bottom w:w="144" w:type="dxa"/>
                                </w:tcMar>
                              </w:tcPr>
                              <w:p w14:paraId="3BF4FC22" w14:textId="5AA22551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Name: </w:t>
                                </w:r>
                              </w:p>
                              <w:p w14:paraId="40797D97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0FD3F083" w14:textId="092AC521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CRN: </w:t>
                                </w: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50BE7F38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tcMar>
                                  <w:bottom w:w="144" w:type="dxa"/>
                                </w:tcMar>
                              </w:tcPr>
                              <w:p w14:paraId="372378F0" w14:textId="5160428F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  <w:r w:rsidRPr="00232A56"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  <w:t xml:space="preserve">ID: </w:t>
                                </w:r>
                              </w:p>
                              <w:p w14:paraId="66E350BF" w14:textId="77777777" w:rsidR="00397266" w:rsidRPr="00232A56" w:rsidRDefault="00397266" w:rsidP="00232A56">
                                <w:pPr>
                                  <w:pStyle w:val="Title"/>
                                  <w:rPr>
                                    <w:rFonts w:ascii="Times New Roman" w:hAnsi="Times New Roman" w:cs="Times New Roman"/>
                                    <w:color w:val="996633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397266" w14:paraId="275AA6CD" w14:textId="77777777">
                            <w:trPr>
                              <w:trHeight w:hRule="exact" w:val="86"/>
                              <w:jc w:val="right"/>
                            </w:trPr>
                            <w:tc>
                              <w:tcPr>
                                <w:tcW w:w="1666" w:type="pct"/>
                                <w:shd w:val="clear" w:color="auto" w:fill="000000" w:themeFill="text1"/>
                              </w:tcPr>
                              <w:p w14:paraId="710729CB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3ADB3F0B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  <w:tc>
                              <w:tcPr>
                                <w:tcW w:w="1667" w:type="pct"/>
                                <w:shd w:val="clear" w:color="auto" w:fill="000000" w:themeFill="text1"/>
                              </w:tcPr>
                              <w:p w14:paraId="080E4ADD" w14:textId="77777777" w:rsidR="00397266" w:rsidRDefault="00397266">
                                <w:pPr>
                                  <w:pStyle w:val="Footer"/>
                                </w:pPr>
                              </w:p>
                            </w:tc>
                          </w:tr>
                        </w:tbl>
                        <w:p w14:paraId="5BBDC7E2" w14:textId="77777777" w:rsidR="00397266" w:rsidRDefault="00397266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</w:p>
      </w:sdtContent>
    </w:sdt>
    <w:p w14:paraId="4B165F50" w14:textId="77777777" w:rsidR="00496101" w:rsidRDefault="00496101">
      <w:pPr>
        <w:sectPr w:rsidR="00496101">
          <w:headerReference w:type="default" r:id="rId8"/>
          <w:headerReference w:type="first" r:id="rId9"/>
          <w:pgSz w:w="12240" w:h="15840" w:code="1"/>
          <w:pgMar w:top="1080" w:right="720" w:bottom="720" w:left="3096" w:header="1080" w:footer="720" w:gutter="0"/>
          <w:pgNumType w:fmt="lowerRoman" w:start="0"/>
          <w:cols w:space="708"/>
          <w:titlePg/>
          <w:docGrid w:linePitch="360"/>
        </w:sectPr>
      </w:pPr>
    </w:p>
    <w:bookmarkStart w:id="0" w:name="_Toc321140622"/>
    <w:p w14:paraId="34536C2F" w14:textId="1EF61699" w:rsidR="00496101" w:rsidRDefault="007B5C32" w:rsidP="00DF0B97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4FD12B" wp14:editId="0819E1CF">
                <wp:simplePos x="0" y="0"/>
                <wp:positionH relativeFrom="column">
                  <wp:posOffset>4192905</wp:posOffset>
                </wp:positionH>
                <wp:positionV relativeFrom="page">
                  <wp:posOffset>1065530</wp:posOffset>
                </wp:positionV>
                <wp:extent cx="1096645" cy="306705"/>
                <wp:effectExtent l="57150" t="38100" r="84455" b="93345"/>
                <wp:wrapNone/>
                <wp:docPr id="1" name="Double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A89E355" w14:textId="39FEBAC5" w:rsidR="00397266" w:rsidRPr="00E31E40" w:rsidRDefault="007564AA" w:rsidP="0003455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50</w:t>
                            </w:r>
                            <w:r w:rsidR="00D6586B" w:rsidRPr="00E31E4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</w:t>
                            </w:r>
                            <w:r w:rsidR="00E31E4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FD12B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1" o:spid="_x0000_s1032" type="#_x0000_t185" style="position:absolute;margin-left:330.15pt;margin-top:83.9pt;width:86.35pt;height:24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" strokecolor="black [3200]" strokeweight="2pt">
                <v:shadow on="t" color="black" opacity="24903f" origin=",.5" offset="0,.55556mm"/>
                <v:textbox>
                  <w:txbxContent>
                    <w:p w14:paraId="0A89E355" w14:textId="39FEBAC5" w:rsidR="00397266" w:rsidRPr="00E31E40" w:rsidRDefault="007564AA" w:rsidP="0003455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50</w:t>
                      </w:r>
                      <w:r w:rsidR="00D6586B" w:rsidRPr="00E31E4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</w:t>
                      </w:r>
                      <w:r w:rsidR="00E31E4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bookmarkEnd w:id="0"/>
      <w:r w:rsidR="00B916D5">
        <w:t>Question</w:t>
      </w:r>
      <w:r w:rsidR="007564AA">
        <w:t xml:space="preserve"> 1</w:t>
      </w:r>
      <w:r w:rsidR="00B916D5">
        <w:t xml:space="preserve"> </w:t>
      </w:r>
    </w:p>
    <w:p w14:paraId="2E5F94E6" w14:textId="6B80CAD7" w:rsidR="000930AC" w:rsidRPr="007564AA" w:rsidRDefault="000930AC" w:rsidP="00B9028D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color w:val="auto"/>
          <w:sz w:val="24"/>
          <w:szCs w:val="24"/>
        </w:rPr>
      </w:pPr>
      <w:r w:rsidRPr="007564AA">
        <w:rPr>
          <w:rFonts w:ascii="Times New Roman" w:hAnsi="Times New Roman" w:cs="Times New Roman"/>
          <w:color w:val="auto"/>
          <w:sz w:val="24"/>
          <w:szCs w:val="24"/>
        </w:rPr>
        <w:t>Write a Java program to check if a particular element exists in a linked list.</w:t>
      </w:r>
      <w:r w:rsidR="00B9028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B9028D" w:rsidRPr="00B9028D">
        <w:rPr>
          <w:rFonts w:ascii="Times New Roman" w:hAnsi="Times New Roman" w:cs="Times New Roman"/>
          <w:color w:val="auto"/>
          <w:sz w:val="24"/>
          <w:szCs w:val="24"/>
        </w:rPr>
        <w:t>Please insert a screenshot showing the output of your program's execution</w:t>
      </w:r>
      <w:r w:rsidR="00B9028D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25877C42" w14:textId="193773A1" w:rsidR="000930AC" w:rsidRPr="007564AA" w:rsidRDefault="000930AC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The 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aim is to </w:t>
      </w: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define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</w:t>
      </w: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a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</w:t>
      </w:r>
      <w:proofErr w:type="gram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new </w:t>
      </w: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class</w:t>
      </w:r>
      <w:proofErr w:type="gramEnd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named </w:t>
      </w:r>
      <w:proofErr w:type="spell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Checklist_Element</w:t>
      </w:r>
      <w:proofErr w:type="spell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.</w:t>
      </w: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</w:t>
      </w:r>
    </w:p>
    <w:p w14:paraId="59B6A7F2" w14:textId="789BBD3B" w:rsidR="000930AC" w:rsidRPr="007564AA" w:rsidRDefault="000930AC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Inside </w:t>
      </w:r>
      <w:proofErr w:type="gram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the 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this</w:t>
      </w:r>
      <w:proofErr w:type="gram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class</w:t>
      </w: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, a new LinkedList object named </w:t>
      </w:r>
      <w:proofErr w:type="spell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lst</w:t>
      </w:r>
      <w:proofErr w:type="spellEnd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is created with a type parameter of String, indicating that it will store strings as its elements.</w:t>
      </w:r>
    </w:p>
    <w:p w14:paraId="4F55E30D" w14:textId="6F7C1AFF" w:rsidR="000930AC" w:rsidRPr="007564AA" w:rsidRDefault="000930AC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Strings such as "Papaya", "Mulberry", "Apple", etc., are added to the </w:t>
      </w:r>
      <w:proofErr w:type="spell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lst</w:t>
      </w:r>
      <w:proofErr w:type="spellEnd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using </w:t>
      </w:r>
      <w:proofErr w:type="gram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the  add</w:t>
      </w:r>
      <w:proofErr w:type="gramEnd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method, which appends the elements to the end of the list.</w:t>
      </w:r>
    </w:p>
    <w:p w14:paraId="2CF45865" w14:textId="5D5FC895" w:rsidR="000930AC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</w:t>
      </w:r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rint the initial contents of the </w:t>
      </w:r>
      <w:proofErr w:type="spellStart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lst</w:t>
      </w:r>
      <w:proofErr w:type="spellEnd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before any modifications.</w:t>
      </w:r>
    </w:p>
    <w:p w14:paraId="34EFD908" w14:textId="6E3ABFF9" w:rsidR="000930AC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C</w:t>
      </w:r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heck if the element "Cherry" is present in the list. If the element is present, the first if block will be executed, and a message "Fruit Cherry is </w:t>
      </w:r>
      <w:proofErr w:type="gramStart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Present..</w:t>
      </w:r>
      <w:proofErr w:type="gramEnd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" will be printed. Otherwise, the else block will be executed, and a message "Fruit Cherry is Not </w:t>
      </w:r>
      <w:proofErr w:type="gramStart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Present..</w:t>
      </w:r>
      <w:proofErr w:type="gramEnd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" will be printed.</w:t>
      </w:r>
    </w:p>
    <w:p w14:paraId="7065E68A" w14:textId="0721BBA4" w:rsidR="000930AC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C</w:t>
      </w:r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heck if the element "Guava" is present in the list. If the element is present, the second if block will be executed, and a message "Fruit Guava is </w:t>
      </w:r>
      <w:proofErr w:type="gramStart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Present..</w:t>
      </w:r>
      <w:proofErr w:type="gramEnd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" will be printed. Otherwise, the second else block will be executed, and a message "Fruit Guava is Not </w:t>
      </w:r>
      <w:proofErr w:type="gramStart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Present..</w:t>
      </w:r>
      <w:proofErr w:type="gramEnd"/>
      <w:r w:rsidR="000930AC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" will be printed.</w:t>
      </w:r>
    </w:p>
    <w:p w14:paraId="0D55D0E3" w14:textId="09C64AE2" w:rsidR="00D10370" w:rsidRPr="007564AA" w:rsidRDefault="000930AC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The output of the program will be the initial contents of the </w:t>
      </w:r>
      <w:proofErr w:type="spell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lst</w:t>
      </w:r>
      <w:proofErr w:type="spellEnd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printed on the first line, followed by the messages indicating if the elements "Cherry" and "Guava" are present or not in the list.</w:t>
      </w:r>
    </w:p>
    <w:p w14:paraId="1FA25717" w14:textId="77777777" w:rsidR="000930AC" w:rsidRPr="007564AA" w:rsidRDefault="000930AC" w:rsidP="007564A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</w:p>
    <w:p w14:paraId="77305BC5" w14:textId="708186B4" w:rsidR="00D10370" w:rsidRPr="007564AA" w:rsidRDefault="00D10370" w:rsidP="007564A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C3E50"/>
          <w:sz w:val="22"/>
          <w:szCs w:val="22"/>
          <w:lang w:eastAsia="en-US"/>
        </w:rPr>
      </w:pPr>
      <w:r w:rsidRPr="007564AA">
        <w:rPr>
          <w:rFonts w:ascii="Times New Roman" w:eastAsia="Times New Roman" w:hAnsi="Times New Roman" w:cs="Times New Roman"/>
          <w:color w:val="2C3E50"/>
          <w:sz w:val="22"/>
          <w:szCs w:val="22"/>
          <w:lang w:eastAsia="en-US"/>
        </w:rPr>
        <w:t>Typical output</w:t>
      </w:r>
    </w:p>
    <w:p w14:paraId="34198EDE" w14:textId="4FC5BC54" w:rsidR="000930AC" w:rsidRDefault="000930AC" w:rsidP="000930AC">
      <w:pPr>
        <w:tabs>
          <w:tab w:val="left" w:pos="1268"/>
        </w:tabs>
        <w:spacing w:after="160" w:line="259" w:lineRule="auto"/>
        <w:ind w:left="810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>
        <w:rPr>
          <w:rFonts w:ascii="Calibri" w:hAnsi="Calibri" w:cs="Calibri"/>
          <w:b/>
          <w:bCs/>
          <w:noProof/>
          <w:sz w:val="24"/>
          <w:szCs w:val="24"/>
          <w:u w:val="single"/>
        </w:rPr>
        <w:drawing>
          <wp:inline distT="0" distB="0" distL="0" distR="0" wp14:anchorId="5E3C27A4" wp14:editId="5AF04CF8">
            <wp:extent cx="3554095" cy="832485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95" cy="83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ABB2C" w14:textId="65B686BA" w:rsidR="000930AC" w:rsidRDefault="000930AC" w:rsidP="000930AC">
      <w:pPr>
        <w:tabs>
          <w:tab w:val="left" w:pos="1268"/>
        </w:tabs>
        <w:spacing w:after="160" w:line="259" w:lineRule="auto"/>
        <w:ind w:left="810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05A27415" w14:textId="390FC01A" w:rsidR="007564AA" w:rsidRPr="007564AA" w:rsidRDefault="007564AA" w:rsidP="000930AC">
      <w:pPr>
        <w:tabs>
          <w:tab w:val="left" w:pos="1268"/>
        </w:tabs>
        <w:spacing w:after="160" w:line="259" w:lineRule="auto"/>
        <w:ind w:left="810"/>
        <w:jc w:val="both"/>
        <w:rPr>
          <w:rFonts w:ascii="Calibri" w:hAnsi="Calibri" w:cs="Calibri"/>
          <w:b/>
          <w:bCs/>
          <w:color w:val="00B050"/>
          <w:sz w:val="24"/>
          <w:szCs w:val="24"/>
          <w:u w:val="single"/>
        </w:rPr>
      </w:pPr>
      <w:r w:rsidRPr="007564AA">
        <w:rPr>
          <w:rFonts w:ascii="Calibri" w:hAnsi="Calibri" w:cs="Calibri"/>
          <w:b/>
          <w:bCs/>
          <w:color w:val="00B050"/>
          <w:sz w:val="24"/>
          <w:szCs w:val="24"/>
          <w:u w:val="single"/>
        </w:rPr>
        <w:t xml:space="preserve">Solution </w:t>
      </w:r>
    </w:p>
    <w:p w14:paraId="72AAFA39" w14:textId="244E54F8" w:rsidR="000930AC" w:rsidRDefault="000930AC" w:rsidP="000930AC">
      <w:pPr>
        <w:tabs>
          <w:tab w:val="left" w:pos="1268"/>
        </w:tabs>
        <w:spacing w:after="160" w:line="259" w:lineRule="auto"/>
        <w:ind w:left="810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</w:p>
    <w:p w14:paraId="6C1E7619" w14:textId="35A99700" w:rsidR="000930AC" w:rsidRDefault="000930AC" w:rsidP="000930AC">
      <w:pPr>
        <w:tabs>
          <w:tab w:val="left" w:pos="1268"/>
        </w:tabs>
        <w:spacing w:after="160" w:line="259" w:lineRule="auto"/>
        <w:ind w:left="810"/>
        <w:jc w:val="both"/>
        <w:rPr>
          <w:rFonts w:cstheme="minorHAnsi"/>
          <w:color w:val="FF0000"/>
        </w:rPr>
      </w:pPr>
    </w:p>
    <w:p w14:paraId="49B6D07F" w14:textId="53D6975C" w:rsidR="00041D89" w:rsidRDefault="00041D89" w:rsidP="00D10370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FF0000"/>
        </w:rPr>
      </w:pPr>
    </w:p>
    <w:p w14:paraId="6A799111" w14:textId="54BF218D" w:rsidR="007564AA" w:rsidRDefault="007564AA" w:rsidP="00D10370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FF0000"/>
        </w:rPr>
      </w:pPr>
    </w:p>
    <w:p w14:paraId="4376F909" w14:textId="463CADCE" w:rsidR="007564AA" w:rsidRDefault="007564AA" w:rsidP="00D10370">
      <w:pPr>
        <w:autoSpaceDE w:val="0"/>
        <w:autoSpaceDN w:val="0"/>
        <w:adjustRightInd w:val="0"/>
        <w:spacing w:after="0" w:line="360" w:lineRule="auto"/>
        <w:jc w:val="both"/>
        <w:rPr>
          <w:rFonts w:ascii="Courier New" w:hAnsi="Courier New" w:cs="Courier New"/>
          <w:color w:val="FF0000"/>
        </w:rPr>
      </w:pPr>
    </w:p>
    <w:p w14:paraId="6F739D34" w14:textId="408A3FAF" w:rsidR="007564AA" w:rsidRDefault="007564AA" w:rsidP="007564AA">
      <w:pPr>
        <w:pStyle w:val="Heading1"/>
      </w:pPr>
      <w:r>
        <w:rPr>
          <w:noProof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62D9DD" wp14:editId="084CC470">
                <wp:simplePos x="0" y="0"/>
                <wp:positionH relativeFrom="column">
                  <wp:posOffset>4192905</wp:posOffset>
                </wp:positionH>
                <wp:positionV relativeFrom="page">
                  <wp:posOffset>1065530</wp:posOffset>
                </wp:positionV>
                <wp:extent cx="1096645" cy="306705"/>
                <wp:effectExtent l="57150" t="38100" r="84455" b="93345"/>
                <wp:wrapNone/>
                <wp:docPr id="6" name="Double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645" cy="306705"/>
                        </a:xfrm>
                        <a:prstGeom prst="bracketPai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ED5664" w14:textId="2F58FE39" w:rsidR="007564AA" w:rsidRPr="00E31E40" w:rsidRDefault="007564AA" w:rsidP="007564AA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50</w:t>
                            </w:r>
                            <w:r w:rsidRPr="00E31E40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Mark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2D9DD" id="Double Bracket 6" o:spid="_x0000_s1033" type="#_x0000_t185" style="position:absolute;margin-left:330.15pt;margin-top:83.9pt;width:86.35pt;height:24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" strokecolor="black [3200]" strokeweight="2pt">
                <v:shadow on="t" color="black" opacity="24903f" origin=",.5" offset="0,.55556mm"/>
                <v:textbox>
                  <w:txbxContent>
                    <w:p w14:paraId="71ED5664" w14:textId="2F58FE39" w:rsidR="007564AA" w:rsidRPr="00E31E40" w:rsidRDefault="007564AA" w:rsidP="007564AA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50</w:t>
                      </w:r>
                      <w:r w:rsidRPr="00E31E40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Mark</w:t>
                      </w:r>
                      <w:r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t>Question 2</w:t>
      </w:r>
    </w:p>
    <w:p w14:paraId="5F8E5204" w14:textId="65BA63D6" w:rsidR="007564AA" w:rsidRPr="007564AA" w:rsidRDefault="007564AA" w:rsidP="007564AA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color w:val="auto"/>
          <w:sz w:val="24"/>
          <w:szCs w:val="24"/>
        </w:rPr>
      </w:pPr>
      <w:r w:rsidRPr="007564AA">
        <w:rPr>
          <w:rFonts w:ascii="Times New Roman" w:hAnsi="Times New Roman" w:cs="Times New Roman"/>
          <w:color w:val="auto"/>
          <w:sz w:val="24"/>
          <w:szCs w:val="24"/>
        </w:rPr>
        <w:t>Write a Java program to replace an element in a linked list.</w:t>
      </w:r>
      <w:r w:rsidR="00B9028D" w:rsidRPr="00B9028D">
        <w:t xml:space="preserve"> </w:t>
      </w:r>
      <w:r w:rsidR="00B9028D" w:rsidRPr="00B9028D">
        <w:rPr>
          <w:rFonts w:ascii="Times New Roman" w:hAnsi="Times New Roman" w:cs="Times New Roman"/>
          <w:color w:val="auto"/>
          <w:sz w:val="24"/>
          <w:szCs w:val="24"/>
        </w:rPr>
        <w:t>Please insert a screenshot showing the output of your program's execution</w:t>
      </w:r>
    </w:p>
    <w:p w14:paraId="6F67F6F8" w14:textId="027A7365" w:rsidR="007564AA" w:rsidRPr="007564AA" w:rsidRDefault="007564AA" w:rsidP="007564AA">
      <w:pPr>
        <w:pStyle w:val="ListParagraph"/>
        <w:spacing w:after="0" w:line="240" w:lineRule="auto"/>
        <w:ind w:hanging="630"/>
        <w:rPr>
          <w:rFonts w:ascii="Times New Roman" w:hAnsi="Times New Roman" w:cs="Times New Roman"/>
          <w:color w:val="auto"/>
          <w:sz w:val="24"/>
          <w:szCs w:val="24"/>
        </w:rPr>
      </w:pPr>
    </w:p>
    <w:p w14:paraId="43C309B7" w14:textId="70D63B86" w:rsidR="007564AA" w:rsidRPr="007564AA" w:rsidRDefault="007564AA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The aim is to</w:t>
      </w: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define a class named </w:t>
      </w:r>
      <w:proofErr w:type="spell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Replace_Element</w:t>
      </w:r>
      <w:proofErr w:type="spellEnd"/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.</w:t>
      </w: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</w:t>
      </w:r>
    </w:p>
    <w:p w14:paraId="2C58906B" w14:textId="0598B85E" w:rsidR="007564AA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Create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a LinkedList object named </w:t>
      </w:r>
      <w:proofErr w:type="spell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fru_</w:t>
      </w:r>
      <w:proofErr w:type="gram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list</w:t>
      </w:r>
      <w:proofErr w:type="spell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 with</w:t>
      </w:r>
      <w:proofErr w:type="gram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 a type parameter of String, indicating that it will store strings as its elements.</w:t>
      </w:r>
    </w:p>
    <w:p w14:paraId="5CA911AA" w14:textId="2FEAF8B7" w:rsidR="007564AA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Add the 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Strings </w:t>
      </w: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 xml:space="preserve">elements 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such as "Watermelon", "Apple", "Cherry", and "Banana" to </w:t>
      </w:r>
      <w:proofErr w:type="spell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fru_</w:t>
      </w:r>
      <w:proofErr w:type="gram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list</w:t>
      </w:r>
      <w:proofErr w:type="spell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</w:t>
      </w: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.</w:t>
      </w:r>
      <w:proofErr w:type="gramEnd"/>
    </w:p>
    <w:p w14:paraId="5D179AD2" w14:textId="2297471A" w:rsidR="007564AA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rint the initial contents of </w:t>
      </w:r>
      <w:proofErr w:type="spell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fru_list</w:t>
      </w:r>
      <w:proofErr w:type="spell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before any modifications.</w:t>
      </w:r>
    </w:p>
    <w:p w14:paraId="6D9B51FD" w14:textId="556959F8" w:rsidR="007564AA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R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eplace the element at index 2 in </w:t>
      </w:r>
      <w:proofErr w:type="spell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fru_list</w:t>
      </w:r>
      <w:proofErr w:type="spell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with the string "Pineapple". The set method takes two parameters: the index at which the element needs to be replaced, and the new value to be inserted at that index.</w:t>
      </w:r>
    </w:p>
    <w:p w14:paraId="7AA53FBB" w14:textId="0709BD14" w:rsidR="007564AA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rint the message "Replace an Element in a linked list."</w:t>
      </w:r>
    </w:p>
    <w:p w14:paraId="308AEDA2" w14:textId="27F1AB54" w:rsidR="007564AA" w:rsidRPr="007564AA" w:rsidRDefault="00FB68C3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P</w:t>
      </w:r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rint the contents of </w:t>
      </w:r>
      <w:proofErr w:type="spellStart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fru_list</w:t>
      </w:r>
      <w:proofErr w:type="spellEnd"/>
      <w:r w:rsidR="007564AA"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after replacing the element, which will now include "Pineapple" at index 2.</w:t>
      </w:r>
    </w:p>
    <w:p w14:paraId="5CCB2DB3" w14:textId="5EB555FA" w:rsidR="007564AA" w:rsidRDefault="007564AA" w:rsidP="007564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</w:pPr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The output of the program will be the initial contents of </w:t>
      </w:r>
      <w:proofErr w:type="spell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fru_list</w:t>
      </w:r>
      <w:proofErr w:type="spellEnd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printed on the first line, followed by the message "Replace an Element in a linked list." printed on the second line, and the updated contents of </w:t>
      </w:r>
      <w:proofErr w:type="spellStart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fru_list</w:t>
      </w:r>
      <w:proofErr w:type="spellEnd"/>
      <w:r w:rsidRPr="007564AA"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t> with "Pineapple" at index 2 printed on the third line.</w:t>
      </w:r>
    </w:p>
    <w:p w14:paraId="1B82112A" w14:textId="77777777" w:rsidR="00FB68C3" w:rsidRPr="00FB68C3" w:rsidRDefault="00FB68C3" w:rsidP="00FB68C3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C3E50"/>
          <w:sz w:val="22"/>
          <w:szCs w:val="22"/>
          <w:lang w:eastAsia="en-US"/>
        </w:rPr>
      </w:pPr>
      <w:r w:rsidRPr="00FB68C3">
        <w:rPr>
          <w:rFonts w:ascii="Times New Roman" w:eastAsia="Times New Roman" w:hAnsi="Times New Roman" w:cs="Times New Roman"/>
          <w:color w:val="2C3E50"/>
          <w:sz w:val="22"/>
          <w:szCs w:val="22"/>
          <w:lang w:eastAsia="en-US"/>
        </w:rPr>
        <w:t>Typical output</w:t>
      </w:r>
    </w:p>
    <w:p w14:paraId="2EA9A15D" w14:textId="735E59BF" w:rsidR="007564AA" w:rsidRDefault="007564AA" w:rsidP="007564AA">
      <w:pPr>
        <w:autoSpaceDE w:val="0"/>
        <w:autoSpaceDN w:val="0"/>
        <w:adjustRightInd w:val="0"/>
        <w:spacing w:before="100" w:beforeAutospacing="1" w:after="100" w:afterAutospacing="1" w:line="240" w:lineRule="auto"/>
        <w:ind w:left="630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r>
        <w:rPr>
          <w:rFonts w:ascii="Times New Roman" w:hAnsi="Times New Roman" w:cs="Times New Roman"/>
          <w:noProof/>
          <w:color w:val="auto"/>
          <w:sz w:val="22"/>
          <w:szCs w:val="22"/>
        </w:rPr>
        <w:drawing>
          <wp:inline distT="0" distB="0" distL="0" distR="0" wp14:anchorId="4F031DE9" wp14:editId="7A03804F">
            <wp:extent cx="2906395" cy="80010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9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DF887" w14:textId="77777777" w:rsidR="007564AA" w:rsidRPr="007564AA" w:rsidRDefault="007564AA" w:rsidP="007564AA">
      <w:pPr>
        <w:tabs>
          <w:tab w:val="left" w:pos="1268"/>
        </w:tabs>
        <w:spacing w:after="160" w:line="259" w:lineRule="auto"/>
        <w:ind w:left="810"/>
        <w:jc w:val="both"/>
        <w:rPr>
          <w:rFonts w:ascii="Calibri" w:hAnsi="Calibri" w:cs="Calibri"/>
          <w:b/>
          <w:bCs/>
          <w:color w:val="00B050"/>
          <w:sz w:val="24"/>
          <w:szCs w:val="24"/>
          <w:u w:val="single"/>
        </w:rPr>
      </w:pPr>
      <w:r w:rsidRPr="007564AA">
        <w:rPr>
          <w:rFonts w:ascii="Calibri" w:hAnsi="Calibri" w:cs="Calibri"/>
          <w:b/>
          <w:bCs/>
          <w:color w:val="00B050"/>
          <w:sz w:val="24"/>
          <w:szCs w:val="24"/>
          <w:u w:val="single"/>
        </w:rPr>
        <w:t xml:space="preserve">Solution </w:t>
      </w:r>
    </w:p>
    <w:p w14:paraId="5499152B" w14:textId="6BC407B7" w:rsidR="007564AA" w:rsidRDefault="007564AA" w:rsidP="007564AA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</w:p>
    <w:p w14:paraId="5A68EBEB" w14:textId="4612A614" w:rsidR="007564AA" w:rsidRDefault="007564AA" w:rsidP="007564AA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</w:p>
    <w:p w14:paraId="26D4BE6A" w14:textId="77777777" w:rsidR="007564AA" w:rsidRPr="007564AA" w:rsidRDefault="007564AA" w:rsidP="007564AA">
      <w:pPr>
        <w:autoSpaceDE w:val="0"/>
        <w:autoSpaceDN w:val="0"/>
        <w:adjustRightInd w:val="0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color w:val="auto"/>
          <w:sz w:val="22"/>
          <w:szCs w:val="22"/>
        </w:rPr>
      </w:pPr>
    </w:p>
    <w:sectPr w:rsidR="007564AA" w:rsidRPr="007564AA">
      <w:headerReference w:type="default" r:id="rId12"/>
      <w:pgSz w:w="12240" w:h="15840" w:code="1"/>
      <w:pgMar w:top="1080" w:right="720" w:bottom="2160" w:left="3096" w:header="108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BE3F" w14:textId="77777777" w:rsidR="00284180" w:rsidRDefault="00284180">
      <w:pPr>
        <w:spacing w:after="0" w:line="240" w:lineRule="auto"/>
      </w:pPr>
      <w:r>
        <w:separator/>
      </w:r>
    </w:p>
    <w:p w14:paraId="04C36137" w14:textId="77777777" w:rsidR="00284180" w:rsidRDefault="00284180"/>
    <w:p w14:paraId="567524CA" w14:textId="77777777" w:rsidR="00284180" w:rsidRDefault="00284180"/>
  </w:endnote>
  <w:endnote w:type="continuationSeparator" w:id="0">
    <w:p w14:paraId="1BF20BD8" w14:textId="77777777" w:rsidR="00284180" w:rsidRDefault="00284180">
      <w:pPr>
        <w:spacing w:after="0" w:line="240" w:lineRule="auto"/>
      </w:pPr>
      <w:r>
        <w:continuationSeparator/>
      </w:r>
    </w:p>
    <w:p w14:paraId="2FBD21BB" w14:textId="77777777" w:rsidR="00284180" w:rsidRDefault="00284180"/>
    <w:p w14:paraId="05C3C89F" w14:textId="77777777" w:rsidR="00284180" w:rsidRDefault="002841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59754" w14:textId="77777777" w:rsidR="00284180" w:rsidRDefault="00284180">
      <w:pPr>
        <w:spacing w:after="0" w:line="240" w:lineRule="auto"/>
      </w:pPr>
      <w:r>
        <w:separator/>
      </w:r>
    </w:p>
    <w:p w14:paraId="6C2B6534" w14:textId="77777777" w:rsidR="00284180" w:rsidRDefault="00284180"/>
    <w:p w14:paraId="57D6671D" w14:textId="77777777" w:rsidR="00284180" w:rsidRDefault="00284180"/>
  </w:footnote>
  <w:footnote w:type="continuationSeparator" w:id="0">
    <w:p w14:paraId="17C0C235" w14:textId="77777777" w:rsidR="00284180" w:rsidRDefault="00284180">
      <w:pPr>
        <w:spacing w:after="0" w:line="240" w:lineRule="auto"/>
      </w:pPr>
      <w:r>
        <w:continuationSeparator/>
      </w:r>
    </w:p>
    <w:p w14:paraId="58E7192F" w14:textId="77777777" w:rsidR="00284180" w:rsidRDefault="00284180"/>
    <w:p w14:paraId="34BE072D" w14:textId="77777777" w:rsidR="00284180" w:rsidRDefault="002841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410" w:type="pct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e of Contents Header"/>
    </w:tblPr>
    <w:tblGrid>
      <w:gridCol w:w="2088"/>
      <w:gridCol w:w="288"/>
      <w:gridCol w:w="8424"/>
    </w:tblGrid>
    <w:tr w:rsidR="00397266" w14:paraId="3522A8D6" w14:textId="77777777">
      <w:trPr>
        <w:trHeight w:hRule="exact" w:val="720"/>
        <w:jc w:val="right"/>
      </w:trPr>
      <w:tc>
        <w:tcPr>
          <w:tcW w:w="2088" w:type="dxa"/>
          <w:vAlign w:val="bottom"/>
        </w:tcPr>
        <w:p w14:paraId="400DF357" w14:textId="77777777" w:rsidR="00397266" w:rsidRDefault="00397266">
          <w:pPr>
            <w:pStyle w:val="Page"/>
          </w:pPr>
        </w:p>
      </w:tc>
      <w:tc>
        <w:tcPr>
          <w:tcW w:w="288" w:type="dxa"/>
          <w:shd w:val="clear" w:color="auto" w:fill="auto"/>
          <w:vAlign w:val="bottom"/>
        </w:tcPr>
        <w:p w14:paraId="723D1B28" w14:textId="77777777" w:rsidR="00397266" w:rsidRDefault="00397266"/>
      </w:tc>
      <w:tc>
        <w:tcPr>
          <w:tcW w:w="8424" w:type="dxa"/>
          <w:vAlign w:val="bottom"/>
        </w:tcPr>
        <w:p w14:paraId="2D47C378" w14:textId="77777777" w:rsidR="00397266" w:rsidRDefault="00397266">
          <w:pPr>
            <w:pStyle w:val="InfoHeading"/>
          </w:pPr>
        </w:p>
      </w:tc>
    </w:tr>
    <w:tr w:rsidR="00397266" w14:paraId="643B5C9B" w14:textId="77777777">
      <w:trPr>
        <w:trHeight w:hRule="exact" w:val="86"/>
        <w:jc w:val="right"/>
      </w:trPr>
      <w:tc>
        <w:tcPr>
          <w:tcW w:w="2088" w:type="dxa"/>
          <w:shd w:val="clear" w:color="auto" w:fill="000000" w:themeFill="text1"/>
        </w:tcPr>
        <w:p w14:paraId="0DB3F635" w14:textId="77777777" w:rsidR="00397266" w:rsidRDefault="00397266">
          <w:pPr>
            <w:pStyle w:val="Header"/>
          </w:pPr>
        </w:p>
      </w:tc>
      <w:tc>
        <w:tcPr>
          <w:tcW w:w="288" w:type="dxa"/>
          <w:shd w:val="clear" w:color="auto" w:fill="auto"/>
        </w:tcPr>
        <w:p w14:paraId="4BF90846" w14:textId="77777777" w:rsidR="00397266" w:rsidRDefault="00397266">
          <w:pPr>
            <w:pStyle w:val="Header"/>
          </w:pPr>
        </w:p>
      </w:tc>
      <w:tc>
        <w:tcPr>
          <w:tcW w:w="8424" w:type="dxa"/>
          <w:shd w:val="clear" w:color="auto" w:fill="000000" w:themeFill="text1"/>
        </w:tcPr>
        <w:p w14:paraId="2BBF4809" w14:textId="77777777" w:rsidR="00397266" w:rsidRDefault="00397266">
          <w:pPr>
            <w:pStyle w:val="Header"/>
          </w:pPr>
        </w:p>
      </w:tc>
    </w:tr>
  </w:tbl>
  <w:p w14:paraId="545C9042" w14:textId="77777777" w:rsidR="00397266" w:rsidRDefault="00397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85C0D" w14:textId="7F80AFB8" w:rsidR="00953518" w:rsidRDefault="006C384A" w:rsidP="00DB4ED0">
    <w:pPr>
      <w:ind w:left="-2340"/>
    </w:pPr>
    <w:r w:rsidRPr="00252EF1">
      <w:rPr>
        <w:rFonts w:asciiTheme="majorBidi" w:hAnsiTheme="majorBidi" w:cstheme="majorBidi"/>
        <w:noProof/>
        <w:sz w:val="24"/>
        <w:szCs w:val="24"/>
      </w:rPr>
      <w:drawing>
        <wp:inline distT="0" distB="0" distL="0" distR="0" wp14:anchorId="06E22E71" wp14:editId="0C88D3A0">
          <wp:extent cx="5349240" cy="610870"/>
          <wp:effectExtent l="0" t="0" r="381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49240" cy="6108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30F93" w14:textId="22A6E8A5" w:rsidR="00397266" w:rsidRPr="00E31E40" w:rsidRDefault="00397266" w:rsidP="00E31E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EF4623" w:themeColor="accent1"/>
      </w:rPr>
    </w:lvl>
  </w:abstractNum>
  <w:abstractNum w:abstractNumId="1" w15:restartNumberingAfterBreak="0">
    <w:nsid w:val="09A652C8"/>
    <w:multiLevelType w:val="multilevel"/>
    <w:tmpl w:val="2C8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751B3"/>
    <w:multiLevelType w:val="hybridMultilevel"/>
    <w:tmpl w:val="48A2E274"/>
    <w:lvl w:ilvl="0" w:tplc="1FEA9C2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D7437D"/>
    <w:multiLevelType w:val="hybridMultilevel"/>
    <w:tmpl w:val="32509A2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A17AB"/>
    <w:multiLevelType w:val="hybridMultilevel"/>
    <w:tmpl w:val="48A2E274"/>
    <w:lvl w:ilvl="0" w:tplc="1FEA9C2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7F6A45"/>
    <w:multiLevelType w:val="multilevel"/>
    <w:tmpl w:val="0436C7FE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EF4623" w:themeColor="accent1"/>
      </w:rPr>
    </w:lvl>
    <w:lvl w:ilvl="1">
      <w:start w:val="1"/>
      <w:numFmt w:val="decimal"/>
      <w:pStyle w:val="ListNumber2"/>
      <w:suff w:val="space"/>
      <w:lvlText w:val="%1.%2"/>
      <w:lvlJc w:val="left"/>
      <w:pPr>
        <w:ind w:left="936" w:hanging="576"/>
      </w:pPr>
      <w:rPr>
        <w:rFonts w:hint="default"/>
        <w:color w:val="EF4623" w:themeColor="accent1"/>
      </w:rPr>
    </w:lvl>
    <w:lvl w:ilvl="2">
      <w:start w:val="1"/>
      <w:numFmt w:val="lowerLetter"/>
      <w:pStyle w:val="ListNumber3"/>
      <w:lvlText w:val="%3."/>
      <w:lvlJc w:val="left"/>
      <w:pPr>
        <w:ind w:left="720" w:hanging="360"/>
      </w:pPr>
      <w:rPr>
        <w:rFonts w:hint="default"/>
        <w:color w:val="EF4623" w:themeColor="accent1"/>
      </w:rPr>
    </w:lvl>
    <w:lvl w:ilvl="3">
      <w:start w:val="1"/>
      <w:numFmt w:val="lowerRoman"/>
      <w:pStyle w:val="ListNumber4"/>
      <w:lvlText w:val="%4."/>
      <w:lvlJc w:val="left"/>
      <w:pPr>
        <w:ind w:left="1080" w:hanging="360"/>
      </w:pPr>
      <w:rPr>
        <w:rFonts w:hint="default"/>
        <w:color w:val="EF4623" w:themeColor="accent1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E03C73"/>
    <w:multiLevelType w:val="hybridMultilevel"/>
    <w:tmpl w:val="B3508BBE"/>
    <w:lvl w:ilvl="0" w:tplc="0826F5AE">
      <w:start w:val="3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44EE13B5"/>
    <w:multiLevelType w:val="hybridMultilevel"/>
    <w:tmpl w:val="2AE033A4"/>
    <w:lvl w:ilvl="0" w:tplc="6A54B55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32"/>
        <w:szCs w:val="32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5CA1578A"/>
    <w:multiLevelType w:val="multilevel"/>
    <w:tmpl w:val="1EDC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9F1D78"/>
    <w:multiLevelType w:val="hybridMultilevel"/>
    <w:tmpl w:val="55C8671E"/>
    <w:lvl w:ilvl="0" w:tplc="46E87E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DE1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4205F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00226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C001B4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B4EF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CD50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EE20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7C99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EE1B94"/>
    <w:multiLevelType w:val="hybridMultilevel"/>
    <w:tmpl w:val="AB963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4C3383"/>
    <w:multiLevelType w:val="hybridMultilevel"/>
    <w:tmpl w:val="ADFE5D04"/>
    <w:lvl w:ilvl="0" w:tplc="467EB96A">
      <w:start w:val="1"/>
      <w:numFmt w:val="decimal"/>
      <w:lvlText w:val="%1."/>
      <w:lvlJc w:val="left"/>
      <w:pPr>
        <w:ind w:left="720" w:hanging="360"/>
      </w:pPr>
      <w:rPr>
        <w:rFonts w:hint="default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278971">
    <w:abstractNumId w:val="0"/>
  </w:num>
  <w:num w:numId="2" w16cid:durableId="1263107287">
    <w:abstractNumId w:val="0"/>
    <w:lvlOverride w:ilvl="0">
      <w:startOverride w:val="1"/>
    </w:lvlOverride>
  </w:num>
  <w:num w:numId="3" w16cid:durableId="1718119933">
    <w:abstractNumId w:val="5"/>
  </w:num>
  <w:num w:numId="4" w16cid:durableId="1735279267">
    <w:abstractNumId w:val="0"/>
    <w:lvlOverride w:ilvl="0">
      <w:startOverride w:val="1"/>
    </w:lvlOverride>
  </w:num>
  <w:num w:numId="5" w16cid:durableId="700712832">
    <w:abstractNumId w:val="0"/>
    <w:lvlOverride w:ilvl="0">
      <w:startOverride w:val="1"/>
    </w:lvlOverride>
  </w:num>
  <w:num w:numId="6" w16cid:durableId="1997567906">
    <w:abstractNumId w:val="7"/>
  </w:num>
  <w:num w:numId="7" w16cid:durableId="1246694988">
    <w:abstractNumId w:val="10"/>
  </w:num>
  <w:num w:numId="8" w16cid:durableId="473523348">
    <w:abstractNumId w:val="2"/>
  </w:num>
  <w:num w:numId="9" w16cid:durableId="1874688574">
    <w:abstractNumId w:val="4"/>
  </w:num>
  <w:num w:numId="10" w16cid:durableId="762187724">
    <w:abstractNumId w:val="8"/>
  </w:num>
  <w:num w:numId="11" w16cid:durableId="1400207862">
    <w:abstractNumId w:val="9"/>
  </w:num>
  <w:num w:numId="12" w16cid:durableId="957297861">
    <w:abstractNumId w:val="11"/>
  </w:num>
  <w:num w:numId="13" w16cid:durableId="543054810">
    <w:abstractNumId w:val="3"/>
  </w:num>
  <w:num w:numId="14" w16cid:durableId="1913542181">
    <w:abstractNumId w:val="6"/>
  </w:num>
  <w:num w:numId="15" w16cid:durableId="1713724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Y2MTMzNjcxsjQxMTNU0lEKTi0uzszPAykwrgUAbDCdGCwAAAA="/>
  </w:docVars>
  <w:rsids>
    <w:rsidRoot w:val="00DE230E"/>
    <w:rsid w:val="00014E5E"/>
    <w:rsid w:val="00021E60"/>
    <w:rsid w:val="00025D9B"/>
    <w:rsid w:val="00034555"/>
    <w:rsid w:val="00041D89"/>
    <w:rsid w:val="00051BF5"/>
    <w:rsid w:val="000530C6"/>
    <w:rsid w:val="00055E6D"/>
    <w:rsid w:val="00055FC4"/>
    <w:rsid w:val="000618AA"/>
    <w:rsid w:val="00062252"/>
    <w:rsid w:val="00063E7E"/>
    <w:rsid w:val="00076B15"/>
    <w:rsid w:val="0008072E"/>
    <w:rsid w:val="000930AC"/>
    <w:rsid w:val="000962D3"/>
    <w:rsid w:val="000A000C"/>
    <w:rsid w:val="000B372B"/>
    <w:rsid w:val="000D1EF2"/>
    <w:rsid w:val="000D22A0"/>
    <w:rsid w:val="000D4C6B"/>
    <w:rsid w:val="000D68FA"/>
    <w:rsid w:val="000E3EF6"/>
    <w:rsid w:val="000F1E1C"/>
    <w:rsid w:val="001128F0"/>
    <w:rsid w:val="0013529A"/>
    <w:rsid w:val="00144F20"/>
    <w:rsid w:val="00153B1C"/>
    <w:rsid w:val="00166A22"/>
    <w:rsid w:val="001775CE"/>
    <w:rsid w:val="001779AF"/>
    <w:rsid w:val="001A3560"/>
    <w:rsid w:val="001A6FA3"/>
    <w:rsid w:val="001B1FCA"/>
    <w:rsid w:val="001B6609"/>
    <w:rsid w:val="001B698D"/>
    <w:rsid w:val="001C53C3"/>
    <w:rsid w:val="001D499D"/>
    <w:rsid w:val="001E2E23"/>
    <w:rsid w:val="001E348E"/>
    <w:rsid w:val="001E72AA"/>
    <w:rsid w:val="001F6019"/>
    <w:rsid w:val="00206680"/>
    <w:rsid w:val="002117BA"/>
    <w:rsid w:val="002167B7"/>
    <w:rsid w:val="00232A56"/>
    <w:rsid w:val="0023497E"/>
    <w:rsid w:val="0023599C"/>
    <w:rsid w:val="00240DB8"/>
    <w:rsid w:val="00241167"/>
    <w:rsid w:val="00251D1B"/>
    <w:rsid w:val="002578F1"/>
    <w:rsid w:val="0027269F"/>
    <w:rsid w:val="0027685F"/>
    <w:rsid w:val="00284180"/>
    <w:rsid w:val="00287F2C"/>
    <w:rsid w:val="0029119C"/>
    <w:rsid w:val="002A0873"/>
    <w:rsid w:val="002A1A38"/>
    <w:rsid w:val="002B35D5"/>
    <w:rsid w:val="002B7A24"/>
    <w:rsid w:val="002E30A3"/>
    <w:rsid w:val="002E620B"/>
    <w:rsid w:val="002F287E"/>
    <w:rsid w:val="003327B2"/>
    <w:rsid w:val="003453DB"/>
    <w:rsid w:val="0034573D"/>
    <w:rsid w:val="00351ABB"/>
    <w:rsid w:val="00353412"/>
    <w:rsid w:val="003562F8"/>
    <w:rsid w:val="00371767"/>
    <w:rsid w:val="003955BB"/>
    <w:rsid w:val="00397266"/>
    <w:rsid w:val="003A7184"/>
    <w:rsid w:val="003C4083"/>
    <w:rsid w:val="003C6519"/>
    <w:rsid w:val="003D5F3A"/>
    <w:rsid w:val="003D7A4C"/>
    <w:rsid w:val="003F569D"/>
    <w:rsid w:val="00402BFC"/>
    <w:rsid w:val="00405447"/>
    <w:rsid w:val="004211B9"/>
    <w:rsid w:val="00441B70"/>
    <w:rsid w:val="00462A92"/>
    <w:rsid w:val="004744CC"/>
    <w:rsid w:val="004840C2"/>
    <w:rsid w:val="00491C52"/>
    <w:rsid w:val="00496101"/>
    <w:rsid w:val="004B7324"/>
    <w:rsid w:val="004C58F7"/>
    <w:rsid w:val="004D2E64"/>
    <w:rsid w:val="00517329"/>
    <w:rsid w:val="005269CC"/>
    <w:rsid w:val="00542A84"/>
    <w:rsid w:val="005431E5"/>
    <w:rsid w:val="00544412"/>
    <w:rsid w:val="00547243"/>
    <w:rsid w:val="00583D1B"/>
    <w:rsid w:val="005858FD"/>
    <w:rsid w:val="0058689F"/>
    <w:rsid w:val="00595559"/>
    <w:rsid w:val="005A1D6B"/>
    <w:rsid w:val="005B203C"/>
    <w:rsid w:val="005B301B"/>
    <w:rsid w:val="005C2AA5"/>
    <w:rsid w:val="005C3A69"/>
    <w:rsid w:val="005C53DD"/>
    <w:rsid w:val="005F7E54"/>
    <w:rsid w:val="00603757"/>
    <w:rsid w:val="006267E5"/>
    <w:rsid w:val="006301F4"/>
    <w:rsid w:val="00656A26"/>
    <w:rsid w:val="006667A2"/>
    <w:rsid w:val="00675688"/>
    <w:rsid w:val="006B390A"/>
    <w:rsid w:val="006C384A"/>
    <w:rsid w:val="006D4078"/>
    <w:rsid w:val="006D608E"/>
    <w:rsid w:val="006E5B31"/>
    <w:rsid w:val="00704A64"/>
    <w:rsid w:val="0071694E"/>
    <w:rsid w:val="007241CD"/>
    <w:rsid w:val="007564AA"/>
    <w:rsid w:val="00763C76"/>
    <w:rsid w:val="00766492"/>
    <w:rsid w:val="0077027A"/>
    <w:rsid w:val="0078229B"/>
    <w:rsid w:val="007978A0"/>
    <w:rsid w:val="007B0981"/>
    <w:rsid w:val="007B5C32"/>
    <w:rsid w:val="007D1CEB"/>
    <w:rsid w:val="007E097C"/>
    <w:rsid w:val="007E0D01"/>
    <w:rsid w:val="007E2442"/>
    <w:rsid w:val="007E33D4"/>
    <w:rsid w:val="007F7DC6"/>
    <w:rsid w:val="00800128"/>
    <w:rsid w:val="0081498A"/>
    <w:rsid w:val="00822BAC"/>
    <w:rsid w:val="00823295"/>
    <w:rsid w:val="00824D7B"/>
    <w:rsid w:val="00827F16"/>
    <w:rsid w:val="00830800"/>
    <w:rsid w:val="00832841"/>
    <w:rsid w:val="008336F1"/>
    <w:rsid w:val="00836E61"/>
    <w:rsid w:val="00850687"/>
    <w:rsid w:val="00857821"/>
    <w:rsid w:val="00871BBE"/>
    <w:rsid w:val="00875102"/>
    <w:rsid w:val="00886CC4"/>
    <w:rsid w:val="008D6493"/>
    <w:rsid w:val="008E54E3"/>
    <w:rsid w:val="008E6D5D"/>
    <w:rsid w:val="008F1BD3"/>
    <w:rsid w:val="008F1E10"/>
    <w:rsid w:val="008F4F46"/>
    <w:rsid w:val="008F55CD"/>
    <w:rsid w:val="00915099"/>
    <w:rsid w:val="00915FD1"/>
    <w:rsid w:val="0092213D"/>
    <w:rsid w:val="00937F04"/>
    <w:rsid w:val="00947774"/>
    <w:rsid w:val="00953518"/>
    <w:rsid w:val="00963CE9"/>
    <w:rsid w:val="009641DB"/>
    <w:rsid w:val="009659FE"/>
    <w:rsid w:val="00966585"/>
    <w:rsid w:val="00966844"/>
    <w:rsid w:val="00974574"/>
    <w:rsid w:val="00975C59"/>
    <w:rsid w:val="00977287"/>
    <w:rsid w:val="00977E0E"/>
    <w:rsid w:val="00982EEA"/>
    <w:rsid w:val="00986CF4"/>
    <w:rsid w:val="00986F59"/>
    <w:rsid w:val="00996E02"/>
    <w:rsid w:val="009B0716"/>
    <w:rsid w:val="009B08A6"/>
    <w:rsid w:val="009B2186"/>
    <w:rsid w:val="009C0A23"/>
    <w:rsid w:val="009D27A5"/>
    <w:rsid w:val="009D3083"/>
    <w:rsid w:val="009D7CF0"/>
    <w:rsid w:val="009F0B17"/>
    <w:rsid w:val="00A0209B"/>
    <w:rsid w:val="00A10ACB"/>
    <w:rsid w:val="00A11DEC"/>
    <w:rsid w:val="00A177A3"/>
    <w:rsid w:val="00A24678"/>
    <w:rsid w:val="00A424A0"/>
    <w:rsid w:val="00A427F6"/>
    <w:rsid w:val="00A519FA"/>
    <w:rsid w:val="00A74A4A"/>
    <w:rsid w:val="00A779D4"/>
    <w:rsid w:val="00AA03C6"/>
    <w:rsid w:val="00AA59D6"/>
    <w:rsid w:val="00AB1146"/>
    <w:rsid w:val="00AB18E2"/>
    <w:rsid w:val="00AC4254"/>
    <w:rsid w:val="00AE471D"/>
    <w:rsid w:val="00AE56D1"/>
    <w:rsid w:val="00AE5F3E"/>
    <w:rsid w:val="00AF4905"/>
    <w:rsid w:val="00AF51D6"/>
    <w:rsid w:val="00B01A63"/>
    <w:rsid w:val="00B0260E"/>
    <w:rsid w:val="00B24819"/>
    <w:rsid w:val="00B4784E"/>
    <w:rsid w:val="00B568F1"/>
    <w:rsid w:val="00B9028D"/>
    <w:rsid w:val="00B916D5"/>
    <w:rsid w:val="00B95D12"/>
    <w:rsid w:val="00BE498F"/>
    <w:rsid w:val="00BF2BD0"/>
    <w:rsid w:val="00C00EF6"/>
    <w:rsid w:val="00C20422"/>
    <w:rsid w:val="00C26F80"/>
    <w:rsid w:val="00C27B90"/>
    <w:rsid w:val="00C35B00"/>
    <w:rsid w:val="00C464DA"/>
    <w:rsid w:val="00C574A4"/>
    <w:rsid w:val="00C73CEB"/>
    <w:rsid w:val="00CB0544"/>
    <w:rsid w:val="00CB7F61"/>
    <w:rsid w:val="00CD43DC"/>
    <w:rsid w:val="00CD4929"/>
    <w:rsid w:val="00CD4DCC"/>
    <w:rsid w:val="00CE14AF"/>
    <w:rsid w:val="00CE7AF5"/>
    <w:rsid w:val="00CF6914"/>
    <w:rsid w:val="00D10370"/>
    <w:rsid w:val="00D21851"/>
    <w:rsid w:val="00D26E5C"/>
    <w:rsid w:val="00D27897"/>
    <w:rsid w:val="00D43607"/>
    <w:rsid w:val="00D568E3"/>
    <w:rsid w:val="00D6586B"/>
    <w:rsid w:val="00D707B8"/>
    <w:rsid w:val="00DB1267"/>
    <w:rsid w:val="00DB4ED0"/>
    <w:rsid w:val="00DD55B0"/>
    <w:rsid w:val="00DE230E"/>
    <w:rsid w:val="00DF0B97"/>
    <w:rsid w:val="00E0235E"/>
    <w:rsid w:val="00E15976"/>
    <w:rsid w:val="00E31E40"/>
    <w:rsid w:val="00E37F79"/>
    <w:rsid w:val="00E47AB5"/>
    <w:rsid w:val="00E51CCE"/>
    <w:rsid w:val="00E56E61"/>
    <w:rsid w:val="00E707F0"/>
    <w:rsid w:val="00E8497B"/>
    <w:rsid w:val="00EA0034"/>
    <w:rsid w:val="00EB3891"/>
    <w:rsid w:val="00EC3BA8"/>
    <w:rsid w:val="00F05724"/>
    <w:rsid w:val="00F05D87"/>
    <w:rsid w:val="00F12AC6"/>
    <w:rsid w:val="00F15220"/>
    <w:rsid w:val="00F63908"/>
    <w:rsid w:val="00F70CCB"/>
    <w:rsid w:val="00F7380C"/>
    <w:rsid w:val="00F8110C"/>
    <w:rsid w:val="00FA73F3"/>
    <w:rsid w:val="00FB3FB6"/>
    <w:rsid w:val="00FB68C3"/>
    <w:rsid w:val="00FC41D8"/>
    <w:rsid w:val="00FD4C5F"/>
    <w:rsid w:val="00FD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5CC42C"/>
  <w15:docId w15:val="{4CBA3276-0916-40A3-8C5F-D6CB88FB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8C3"/>
  </w:style>
  <w:style w:type="paragraph" w:styleId="Heading1">
    <w:name w:val="heading 1"/>
    <w:basedOn w:val="Normal"/>
    <w:next w:val="Normal"/>
    <w:link w:val="Heading1Char"/>
    <w:uiPriority w:val="1"/>
    <w:qFormat/>
    <w:pPr>
      <w:pageBreakBefore/>
      <w:pBdr>
        <w:bottom w:val="single" w:sz="8" w:space="1" w:color="auto"/>
      </w:pBdr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AA5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ind w:left="29" w:right="144"/>
    </w:pPr>
    <w:rPr>
      <w:color w:val="EF4623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EF4623" w:themeColor="accent1"/>
    </w:rPr>
  </w:style>
  <w:style w:type="paragraph" w:styleId="Subtitle">
    <w:name w:val="Subtitle"/>
    <w:basedOn w:val="Normal"/>
    <w:next w:val="Normal"/>
    <w:link w:val="SubtitleChar"/>
    <w:uiPriority w:val="3"/>
    <w:unhideWhenUsed/>
    <w:qFormat/>
    <w:pPr>
      <w:numPr>
        <w:ilvl w:val="1"/>
      </w:numPr>
      <w:spacing w:before="40" w:after="160" w:line="288" w:lineRule="auto"/>
      <w:ind w:left="72"/>
    </w:pPr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Graphic">
    <w:name w:val="Graphic"/>
    <w:basedOn w:val="Normal"/>
    <w:uiPriority w:val="99"/>
    <w:pPr>
      <w:spacing w:after="80" w:line="240" w:lineRule="auto"/>
      <w:jc w:val="center"/>
    </w:pPr>
  </w:style>
  <w:style w:type="paragraph" w:styleId="Header">
    <w:name w:val="header"/>
    <w:basedOn w:val="Normal"/>
    <w:link w:val="HeaderChar"/>
    <w:uiPriority w:val="99"/>
    <w:qFormat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04040" w:themeColor="text1" w:themeTint="BF"/>
      <w:sz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InfoHeading">
    <w:name w:val="Info Heading"/>
    <w:basedOn w:val="Normal"/>
    <w:uiPriority w:val="2"/>
    <w:qFormat/>
    <w:pPr>
      <w:spacing w:after="60" w:line="240" w:lineRule="auto"/>
      <w:ind w:left="29" w:right="29"/>
      <w:jc w:val="right"/>
    </w:pPr>
    <w:rPr>
      <w:b/>
      <w:bCs/>
      <w:color w:val="EF4623" w:themeColor="accent1"/>
      <w:sz w:val="36"/>
    </w:rPr>
  </w:style>
  <w:style w:type="paragraph" w:customStyle="1" w:styleId="Page">
    <w:name w:val="Page"/>
    <w:basedOn w:val="Normal"/>
    <w:next w:val="Normal"/>
    <w:uiPriority w:val="99"/>
    <w:unhideWhenUsed/>
    <w:qFormat/>
    <w:pPr>
      <w:spacing w:after="40" w:line="240" w:lineRule="auto"/>
    </w:pPr>
    <w:rPr>
      <w:noProof/>
      <w:color w:val="000000" w:themeColor="text1"/>
      <w:sz w:val="36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40" w:line="240" w:lineRule="auto"/>
    </w:pPr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b/>
      <w:bCs/>
      <w:color w:val="EF4623" w:themeColor="accent1"/>
      <w:sz w:val="20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rPr>
      <w:rFonts w:asciiTheme="majorHAnsi" w:eastAsiaTheme="majorEastAsia" w:hAnsiTheme="majorHAnsi" w:cstheme="majorBidi"/>
      <w:b/>
      <w:bCs/>
      <w:caps/>
      <w:color w:val="000000" w:themeColor="text1"/>
      <w:kern w:val="20"/>
      <w:sz w:val="60"/>
    </w:rPr>
  </w:style>
  <w:style w:type="paragraph" w:customStyle="1" w:styleId="Abstract">
    <w:name w:val="Abstract"/>
    <w:basedOn w:val="Normal"/>
    <w:uiPriority w:val="3"/>
    <w:qFormat/>
    <w:pPr>
      <w:spacing w:before="360" w:after="480" w:line="360" w:lineRule="auto"/>
    </w:pPr>
    <w:rPr>
      <w:i/>
      <w:iCs/>
      <w:color w:val="EF4623" w:themeColor="accent1"/>
      <w:kern w:val="20"/>
      <w:sz w:val="28"/>
    </w:rPr>
  </w:style>
  <w:style w:type="paragraph" w:styleId="NoSpacing">
    <w:name w:val="No Spacing"/>
    <w:link w:val="NoSpacingChar"/>
    <w:uiPriority w:val="1"/>
    <w:unhideWhenUsed/>
    <w:qFormat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b/>
      <w:bCs/>
      <w:color w:val="000000" w:themeColor="text1"/>
      <w:sz w:val="40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before="0" w:after="360"/>
      <w:outlineLvl w:val="9"/>
    </w:pPr>
    <w:rPr>
      <w:color w:val="EF4623" w:themeColor="accent1"/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Quote">
    <w:name w:val="Quote"/>
    <w:basedOn w:val="Normal"/>
    <w:next w:val="Normal"/>
    <w:link w:val="QuoteChar"/>
    <w:uiPriority w:val="1"/>
    <w:unhideWhenUsed/>
    <w:qFormat/>
    <w:pPr>
      <w:spacing w:before="240" w:after="240" w:line="288" w:lineRule="auto"/>
    </w:pPr>
    <w:rPr>
      <w:i/>
      <w:iCs/>
      <w:color w:val="EF4623" w:themeColor="accent1"/>
      <w:kern w:val="20"/>
      <w:sz w:val="24"/>
    </w:rPr>
  </w:style>
  <w:style w:type="character" w:customStyle="1" w:styleId="QuoteChar">
    <w:name w:val="Quote Char"/>
    <w:basedOn w:val="DefaultParagraphFont"/>
    <w:link w:val="Quote"/>
    <w:uiPriority w:val="1"/>
    <w:rPr>
      <w:i/>
      <w:iCs/>
      <w:color w:val="EF4623" w:themeColor="accent1"/>
      <w:kern w:val="20"/>
      <w:sz w:val="24"/>
    </w:rPr>
  </w:style>
  <w:style w:type="paragraph" w:styleId="Signature">
    <w:name w:val="Signature"/>
    <w:basedOn w:val="Normal"/>
    <w:link w:val="SignatureChar"/>
    <w:uiPriority w:val="9"/>
    <w:unhideWhenUsed/>
    <w:qFormat/>
    <w:pPr>
      <w:spacing w:before="720" w:after="0" w:line="312" w:lineRule="auto"/>
      <w:contextualSpacing/>
    </w:pPr>
    <w:rPr>
      <w:color w:val="595959" w:themeColor="text1" w:themeTint="A6"/>
      <w:kern w:val="20"/>
    </w:rPr>
  </w:style>
  <w:style w:type="character" w:customStyle="1" w:styleId="SignatureChar">
    <w:name w:val="Signature Char"/>
    <w:basedOn w:val="DefaultParagraphFont"/>
    <w:link w:val="Signature"/>
    <w:uiPriority w:val="9"/>
    <w:rPr>
      <w:color w:val="595959" w:themeColor="text1" w:themeTint="A6"/>
      <w:kern w:val="20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</w:rPr>
  </w:style>
  <w:style w:type="paragraph" w:styleId="ListNumber">
    <w:name w:val="List Number"/>
    <w:basedOn w:val="Normal"/>
    <w:uiPriority w:val="1"/>
    <w:unhideWhenUsed/>
    <w:qFormat/>
    <w:pPr>
      <w:numPr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2">
    <w:name w:val="List Number 2"/>
    <w:basedOn w:val="Normal"/>
    <w:uiPriority w:val="1"/>
    <w:unhideWhenUsed/>
    <w:qFormat/>
    <w:pPr>
      <w:numPr>
        <w:ilvl w:val="1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3">
    <w:name w:val="List Number 3"/>
    <w:basedOn w:val="Normal"/>
    <w:uiPriority w:val="18"/>
    <w:unhideWhenUsed/>
    <w:pPr>
      <w:numPr>
        <w:ilvl w:val="2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4">
    <w:name w:val="List Number 4"/>
    <w:basedOn w:val="Normal"/>
    <w:uiPriority w:val="18"/>
    <w:unhideWhenUsed/>
    <w:pPr>
      <w:numPr>
        <w:ilvl w:val="3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paragraph" w:styleId="ListNumber5">
    <w:name w:val="List Number 5"/>
    <w:basedOn w:val="Normal"/>
    <w:uiPriority w:val="18"/>
    <w:unhideWhenUsed/>
    <w:pPr>
      <w:numPr>
        <w:ilvl w:val="4"/>
        <w:numId w:val="3"/>
      </w:numPr>
      <w:spacing w:before="40" w:after="160" w:line="288" w:lineRule="auto"/>
      <w:contextualSpacing/>
    </w:pPr>
    <w:rPr>
      <w:color w:val="595959" w:themeColor="text1" w:themeTint="A6"/>
      <w:kern w:val="20"/>
    </w:rPr>
  </w:style>
  <w:style w:type="table" w:customStyle="1" w:styleId="FinancialTable">
    <w:name w:val="Financial Table"/>
    <w:basedOn w:val="TableNormal"/>
    <w:uiPriority w:val="99"/>
    <w:pPr>
      <w:spacing w:before="60" w:after="6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40" w:beforeAutospacing="0" w:afterLines="0" w:after="40" w:afterAutospacing="0"/>
        <w:jc w:val="left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rPr>
        <w:b/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ableTextDecimal">
    <w:name w:val="Table Text Decimal"/>
    <w:basedOn w:val="Normal"/>
    <w:uiPriority w:val="1"/>
    <w:qFormat/>
    <w:pPr>
      <w:tabs>
        <w:tab w:val="decimal" w:pos="869"/>
      </w:tabs>
      <w:spacing w:before="60" w:after="60" w:line="240" w:lineRule="auto"/>
    </w:pPr>
  </w:style>
  <w:style w:type="paragraph" w:customStyle="1" w:styleId="TableText">
    <w:name w:val="Table Text"/>
    <w:basedOn w:val="Normal"/>
    <w:uiPriority w:val="1"/>
    <w:qFormat/>
    <w:pPr>
      <w:spacing w:before="60" w:after="60" w:line="240" w:lineRule="auto"/>
    </w:pPr>
  </w:style>
  <w:style w:type="paragraph" w:customStyle="1" w:styleId="Organization">
    <w:name w:val="Organization"/>
    <w:basedOn w:val="Normal"/>
    <w:uiPriority w:val="2"/>
    <w:qFormat/>
    <w:pPr>
      <w:spacing w:after="60" w:line="240" w:lineRule="auto"/>
      <w:ind w:left="29" w:right="29"/>
    </w:pPr>
    <w:rPr>
      <w:b/>
      <w:bCs/>
      <w:color w:val="EF4623" w:themeColor="accent1"/>
      <w:sz w:val="36"/>
    </w:rPr>
  </w:style>
  <w:style w:type="paragraph" w:styleId="ListParagraph">
    <w:name w:val="List Paragraph"/>
    <w:basedOn w:val="Normal"/>
    <w:uiPriority w:val="34"/>
    <w:qFormat/>
    <w:rsid w:val="001B698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211B9"/>
    <w:rPr>
      <w:i/>
      <w:iCs/>
    </w:rPr>
  </w:style>
  <w:style w:type="paragraph" w:styleId="NormalWeb">
    <w:name w:val="Normal (Web)"/>
    <w:basedOn w:val="Normal"/>
    <w:uiPriority w:val="99"/>
    <w:unhideWhenUsed/>
    <w:rsid w:val="00332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head2">
    <w:name w:val="head2"/>
    <w:basedOn w:val="DefaultParagraphFont"/>
    <w:rsid w:val="00D6586B"/>
  </w:style>
  <w:style w:type="paragraph" w:customStyle="1" w:styleId="main">
    <w:name w:val="main"/>
    <w:basedOn w:val="Normal"/>
    <w:rsid w:val="00D65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AA59D6"/>
    <w:rPr>
      <w:rFonts w:asciiTheme="majorHAnsi" w:eastAsiaTheme="majorEastAsia" w:hAnsiTheme="majorHAnsi" w:cstheme="majorBidi"/>
      <w:color w:val="7F1D09" w:themeColor="accent1" w:themeShade="7F"/>
      <w:sz w:val="24"/>
      <w:szCs w:val="24"/>
    </w:rPr>
  </w:style>
  <w:style w:type="character" w:customStyle="1" w:styleId="hgkelc">
    <w:name w:val="hgkelc"/>
    <w:basedOn w:val="DefaultParagraphFont"/>
    <w:rsid w:val="00B568F1"/>
  </w:style>
  <w:style w:type="paragraph" w:customStyle="1" w:styleId="para">
    <w:name w:val="para"/>
    <w:basedOn w:val="Normal"/>
    <w:rsid w:val="007564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200">
                      <w:marLeft w:val="143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75457">
          <w:marLeft w:val="-120"/>
          <w:marRight w:val="-12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5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6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27684">
                                      <w:marLeft w:val="0"/>
                                      <w:marRight w:val="0"/>
                                      <w:marTop w:val="0"/>
                                      <w:marBottom w:val="4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2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7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33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0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4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10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4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7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ime\AppData\Roaming\Microsoft\Templates\Annual%20report%20(Red%20and%20Black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A4E856757C43F09EB4041128DDA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7D30B-BA94-480A-B081-9D1EECDE1D7A}"/>
      </w:docPartPr>
      <w:docPartBody>
        <w:p w:rsidR="008A4AE7" w:rsidRDefault="00695677">
          <w:pPr>
            <w:pStyle w:val="ABA4E856757C43F09EB4041128DDA0A9"/>
          </w:pPr>
          <w:r>
            <w:t>FY [Year]</w:t>
          </w:r>
        </w:p>
      </w:docPartBody>
    </w:docPart>
    <w:docPart>
      <w:docPartPr>
        <w:name w:val="BF71855941A1427E8373CCD94C73E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975E6-8A30-4EDD-82D6-DCAD6F7905D2}"/>
      </w:docPartPr>
      <w:docPartBody>
        <w:p w:rsidR="008A4AE7" w:rsidRDefault="00695677">
          <w:pPr>
            <w:pStyle w:val="BF71855941A1427E8373CCD94C73EBF2"/>
          </w:pPr>
          <w:r>
            <w:t>[Add a quote here from one of your company executives or use this space for a brief summary of the document content.]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E6EB78"/>
    <w:lvl w:ilvl="0">
      <w:start w:val="1"/>
      <w:numFmt w:val="bullet"/>
      <w:pStyle w:val="ListBullet"/>
      <w:lvlText w:val="•"/>
      <w:lvlJc w:val="left"/>
      <w:pPr>
        <w:ind w:left="576" w:hanging="288"/>
      </w:pPr>
      <w:rPr>
        <w:rFonts w:ascii="Cambria" w:hAnsi="Cambria" w:hint="default"/>
        <w:color w:val="156082" w:themeColor="accent1"/>
      </w:rPr>
    </w:lvl>
  </w:abstractNum>
  <w:num w:numId="1" w16cid:durableId="2068453715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ACF"/>
    <w:rsid w:val="00026EC6"/>
    <w:rsid w:val="00051231"/>
    <w:rsid w:val="000960E2"/>
    <w:rsid w:val="000B52FC"/>
    <w:rsid w:val="000C6816"/>
    <w:rsid w:val="000D160C"/>
    <w:rsid w:val="000D1EF2"/>
    <w:rsid w:val="001A36C0"/>
    <w:rsid w:val="001A382A"/>
    <w:rsid w:val="001A632E"/>
    <w:rsid w:val="001A78F8"/>
    <w:rsid w:val="00204B77"/>
    <w:rsid w:val="002577A3"/>
    <w:rsid w:val="00324ACF"/>
    <w:rsid w:val="00356A75"/>
    <w:rsid w:val="00357A0F"/>
    <w:rsid w:val="0045624F"/>
    <w:rsid w:val="00473E97"/>
    <w:rsid w:val="004958B0"/>
    <w:rsid w:val="004A7EE6"/>
    <w:rsid w:val="0050330C"/>
    <w:rsid w:val="00525DBA"/>
    <w:rsid w:val="005443A0"/>
    <w:rsid w:val="005E024E"/>
    <w:rsid w:val="00647D69"/>
    <w:rsid w:val="00660EF5"/>
    <w:rsid w:val="00692F90"/>
    <w:rsid w:val="00695677"/>
    <w:rsid w:val="00772C19"/>
    <w:rsid w:val="00826BD7"/>
    <w:rsid w:val="008A4AE7"/>
    <w:rsid w:val="008E1016"/>
    <w:rsid w:val="008F743A"/>
    <w:rsid w:val="00902777"/>
    <w:rsid w:val="00946706"/>
    <w:rsid w:val="00977680"/>
    <w:rsid w:val="009A1FB3"/>
    <w:rsid w:val="00A04615"/>
    <w:rsid w:val="00A53609"/>
    <w:rsid w:val="00AA5154"/>
    <w:rsid w:val="00AD5CEC"/>
    <w:rsid w:val="00AF46FF"/>
    <w:rsid w:val="00B36D8A"/>
    <w:rsid w:val="00B4602D"/>
    <w:rsid w:val="00B6527E"/>
    <w:rsid w:val="00BC71BF"/>
    <w:rsid w:val="00C008A8"/>
    <w:rsid w:val="00C10E52"/>
    <w:rsid w:val="00C1719F"/>
    <w:rsid w:val="00C40158"/>
    <w:rsid w:val="00C555C3"/>
    <w:rsid w:val="00C77297"/>
    <w:rsid w:val="00CC6F9F"/>
    <w:rsid w:val="00D248BA"/>
    <w:rsid w:val="00D33EBF"/>
    <w:rsid w:val="00D56FB7"/>
    <w:rsid w:val="00E1697A"/>
    <w:rsid w:val="00E17465"/>
    <w:rsid w:val="00E27405"/>
    <w:rsid w:val="00E50853"/>
    <w:rsid w:val="00E552F8"/>
    <w:rsid w:val="00EF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color w:val="595959" w:themeColor="text1" w:themeTint="A6"/>
      <w:kern w:val="20"/>
      <w:sz w:val="20"/>
      <w:lang w:val="en-US" w:eastAsia="en-US"/>
    </w:rPr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customStyle="1" w:styleId="ABA4E856757C43F09EB4041128DDA0A9">
    <w:name w:val="ABA4E856757C43F09EB4041128DDA0A9"/>
  </w:style>
  <w:style w:type="paragraph" w:customStyle="1" w:styleId="BF71855941A1427E8373CCD94C73EBF2">
    <w:name w:val="BF71855941A1427E8373CCD94C73E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Set_Red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EF4623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[Total Mark for this Assignment is 100]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</Template>
  <TotalTime>1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Winter 1</vt:lpstr>
      <vt:lpstr>Assignment 1</vt:lpstr>
    </vt:vector>
  </TitlesOfParts>
  <Company>Student Details: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1</dc:title>
  <dc:subject>Deadline: 09/24/2025 @ 23:59</dc:subject>
  <dc:creator>Ali Mehdi</dc:creator>
  <cp:keywords/>
  <cp:lastModifiedBy>Soui, Makram</cp:lastModifiedBy>
  <cp:revision>2</cp:revision>
  <dcterms:created xsi:type="dcterms:W3CDTF">2025-09-17T14:48:00Z</dcterms:created>
  <dcterms:modified xsi:type="dcterms:W3CDTF">2025-09-17T14:48:00Z</dcterms:modified>
  <cp:contentStatus>ID: ###</cp:contentStatus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TC028350649991</vt:lpwstr>
  </property>
  <property fmtid="{D5CDD505-2E9C-101B-9397-08002B2CF9AE}" pid="3" name="GrammarlyDocumentId">
    <vt:lpwstr>31e38a9256878619dd85283be79f2c0eec7695f756510869fc8278759ca02d66</vt:lpwstr>
  </property>
</Properties>
</file>