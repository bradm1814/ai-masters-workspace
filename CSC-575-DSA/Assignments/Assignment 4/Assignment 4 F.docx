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3C16" w14:textId="59769950" w:rsidR="00675688" w:rsidRDefault="009B0716" w:rsidP="00232A56">
      <w:pPr>
        <w:pStyle w:val="Title"/>
      </w:pPr>
      <w:r>
        <w:rPr>
          <w:b w:val="0"/>
          <w:bCs w:val="0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6054D890">
                <wp:simplePos x="0" y="0"/>
                <wp:positionH relativeFrom="page">
                  <wp:posOffset>466725</wp:posOffset>
                </wp:positionH>
                <wp:positionV relativeFrom="margin">
                  <wp:posOffset>1274445</wp:posOffset>
                </wp:positionV>
                <wp:extent cx="6858000" cy="1510030"/>
                <wp:effectExtent l="0" t="0" r="0" b="1397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51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749FA" w14:textId="087B6596" w:rsidR="00397266" w:rsidRPr="00232A56" w:rsidRDefault="00232A56" w:rsidP="00232A56">
                            <w:pPr>
                              <w:pStyle w:val="Title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32A56"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  <w:t xml:space="preserve">Assignment </w:t>
                            </w:r>
                            <w:r w:rsidR="00CA6F01"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  <w:p w14:paraId="29DD9B11" w14:textId="73FF3059" w:rsidR="00397266" w:rsidRPr="00232A56" w:rsidRDefault="00000000" w:rsidP="00232A56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996633"/>
                                  <w:sz w:val="40"/>
                                  <w:szCs w:val="40"/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Deadline:</w:t>
                                </w:r>
                                <w:r w:rsidR="00617442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12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617442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/202</w:t>
                                </w:r>
                                <w:r w:rsidR="00617442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 xml:space="preserve"> 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64AD9F3B" w:rsidR="00397266" w:rsidRPr="00517329" w:rsidRDefault="00397266" w:rsidP="00232A56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7D1CEB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for this Assignment is </w:t>
                                </w:r>
                                <w:r w:rsidR="00DB4ED0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100</w:t>
                                </w:r>
                                <w:r w:rsidRPr="007D1CEB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75pt;margin-top:100.35pt;width:540pt;height:118.9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" o:allowoverlap="f" filled="f" stroked="f">
                <v:textbox inset="0,0,0,0">
                  <w:txbxContent>
                    <w:p w14:paraId="00F749FA" w14:textId="087B6596" w:rsidR="00397266" w:rsidRPr="00232A56" w:rsidRDefault="00232A56" w:rsidP="00232A56">
                      <w:pPr>
                        <w:pStyle w:val="Title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32A56"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  <w:t xml:space="preserve">Assignment </w:t>
                      </w:r>
                      <w:r w:rsidR="00CA6F01"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  <w:t>4</w:t>
                      </w:r>
                    </w:p>
                    <w:p w14:paraId="29DD9B11" w14:textId="73FF3059" w:rsidR="00397266" w:rsidRPr="00232A56" w:rsidRDefault="00000000" w:rsidP="00232A56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olor w:val="996633"/>
                            <w:sz w:val="40"/>
                            <w:szCs w:val="40"/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Deadline:</w:t>
                          </w:r>
                          <w:r w:rsidR="00617442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12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/</w:t>
                          </w:r>
                          <w:r w:rsidR="00617442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5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/202</w:t>
                          </w:r>
                          <w:r w:rsidR="00617442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5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 xml:space="preserve"> 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64AD9F3B" w:rsidR="00397266" w:rsidRPr="00517329" w:rsidRDefault="00397266" w:rsidP="00232A56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7D1CEB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for this Assignment is </w:t>
                          </w:r>
                          <w:r w:rsidR="00DB4ED0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100</w:t>
                          </w:r>
                          <w:r w:rsidRPr="007D1CEB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4C21CACA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426C9" w14:textId="77777777" w:rsidR="004E281F" w:rsidRDefault="004E281F" w:rsidP="004E281F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6363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Algorithm and Complexity Analysis </w:t>
                            </w:r>
                          </w:p>
                          <w:p w14:paraId="7385C9C4" w14:textId="3204E448" w:rsidR="00397266" w:rsidRPr="000530C6" w:rsidRDefault="004E281F" w:rsidP="004E281F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6363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CSC-379-01 / CSC-575-01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" filled="f" stroked="f">
                <v:textbox>
                  <w:txbxContent>
                    <w:p w14:paraId="02C426C9" w14:textId="77777777" w:rsidR="004E281F" w:rsidRDefault="004E281F" w:rsidP="004E281F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6363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Algorithm and Complexity Analysis </w:t>
                      </w:r>
                    </w:p>
                    <w:p w14:paraId="7385C9C4" w14:textId="3204E448" w:rsidR="00397266" w:rsidRPr="000530C6" w:rsidRDefault="004E281F" w:rsidP="004E281F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6363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CSC-379-01 / CSC-575-01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72308976" w14:textId="088CB4AC" w:rsidR="00496101" w:rsidRDefault="00E51CCE" w:rsidP="00232A56">
          <w:pPr>
            <w:rPr>
              <w:b/>
              <w:bCs/>
            </w:rPr>
          </w:pPr>
          <w:r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0E36B93">
                    <wp:simplePos x="0" y="0"/>
                    <wp:positionH relativeFrom="margin">
                      <wp:posOffset>-1299210</wp:posOffset>
                    </wp:positionH>
                    <wp:positionV relativeFrom="margin">
                      <wp:posOffset>4486910</wp:posOffset>
                    </wp:positionV>
                    <wp:extent cx="6581775" cy="3924300"/>
                    <wp:effectExtent l="0" t="0" r="9525" b="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24300"/>
                              <a:chOff x="0" y="22849"/>
                              <a:chExt cx="3578496" cy="2189576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397266" w:rsidRPr="0058689F" w:rsidRDefault="00397266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227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E79C1A" w14:textId="77777777" w:rsidR="00547243" w:rsidRPr="00153B1C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735C9CF6" w14:textId="77777777" w:rsidR="00547243" w:rsidRPr="00A779D4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572AB84" w14:textId="77777777" w:rsidR="00547243" w:rsidRPr="00402BFC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0B2AC61E" w14:textId="77777777" w:rsidR="00547243" w:rsidRPr="008F1BD3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 This includes filling your information on the cover page.</w:t>
                                  </w:r>
                                </w:p>
                                <w:p w14:paraId="02FF143D" w14:textId="4B0E4BDB" w:rsidR="00547243" w:rsidRPr="0077027A" w:rsidRDefault="007B5C32" w:rsidP="007B5C32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template.</w:t>
                                  </w:r>
                                </w:p>
                                <w:p w14:paraId="0EB82980" w14:textId="77777777" w:rsidR="00547243" w:rsidRPr="0077027A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You MUST show all your work, and text </w:t>
                                  </w:r>
                                  <w:r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question.</w:t>
                                  </w:r>
                                </w:p>
                                <w:p w14:paraId="4F4933A1" w14:textId="5111C631" w:rsidR="00547243" w:rsidRPr="0077027A" w:rsidRDefault="007B5C32" w:rsidP="007B5C32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The work should be your own.</w:t>
                                  </w:r>
                                </w:p>
                                <w:p w14:paraId="464E8B98" w14:textId="77777777" w:rsidR="00547243" w:rsidRPr="0077027A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font for all your answers. </w:t>
                                  </w:r>
                                </w:p>
                                <w:p w14:paraId="49B8EBAD" w14:textId="5F6D51CA" w:rsidR="00397266" w:rsidRPr="0077027A" w:rsidRDefault="00397266" w:rsidP="007B5C32">
                                  <w:pPr>
                                    <w:pStyle w:val="ListParagraph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31857F9A" id="Group 198" o:spid="_x0000_s1028" style="position:absolute;margin-left:-102.3pt;margin-top:353.3pt;width:518.25pt;height:309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" fillcolor="#fc6" stroked="f" strokeweight="2pt">
                      <v:textbox>
                        <w:txbxContent>
                          <w:p w14:paraId="3497951E" w14:textId="77777777" w:rsidR="00397266" w:rsidRPr="0058689F" w:rsidRDefault="00397266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7FE79C1A" w14:textId="77777777" w:rsidR="00547243" w:rsidRPr="00153B1C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735C9CF6" w14:textId="77777777" w:rsidR="00547243" w:rsidRPr="00A779D4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572AB84" w14:textId="77777777" w:rsidR="00547243" w:rsidRPr="00402BFC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0B2AC61E" w14:textId="77777777" w:rsidR="00547243" w:rsidRPr="008F1BD3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 This includes filling your information on the cover page.</w:t>
                            </w:r>
                          </w:p>
                          <w:p w14:paraId="02FF143D" w14:textId="4B0E4BDB" w:rsidR="00547243" w:rsidRPr="0077027A" w:rsidRDefault="007B5C32" w:rsidP="007B5C3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template.</w:t>
                            </w:r>
                          </w:p>
                          <w:p w14:paraId="0EB82980" w14:textId="77777777" w:rsidR="00547243" w:rsidRPr="0077027A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You MUST show all your work, and text </w:t>
                            </w:r>
                            <w:r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question.</w:t>
                            </w:r>
                          </w:p>
                          <w:p w14:paraId="4F4933A1" w14:textId="5111C631" w:rsidR="00547243" w:rsidRPr="0077027A" w:rsidRDefault="007B5C32" w:rsidP="007B5C3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The work should be your own.</w:t>
                            </w:r>
                          </w:p>
                          <w:p w14:paraId="464E8B98" w14:textId="77777777" w:rsidR="00547243" w:rsidRPr="0077027A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font for all your answers. </w:t>
                            </w:r>
                          </w:p>
                          <w:p w14:paraId="49B8EBAD" w14:textId="5F6D51CA" w:rsidR="00397266" w:rsidRPr="0077027A" w:rsidRDefault="00397266" w:rsidP="007B5C32">
                            <w:pPr>
                              <w:pStyle w:val="ListParagraph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D707B8"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00F4DC80">
                    <wp:simplePos x="0" y="0"/>
                    <wp:positionH relativeFrom="page">
                      <wp:posOffset>460375</wp:posOffset>
                    </wp:positionH>
                    <wp:positionV relativeFrom="margin">
                      <wp:posOffset>3223895</wp:posOffset>
                    </wp:positionV>
                    <wp:extent cx="6858000" cy="1177290"/>
                    <wp:effectExtent l="0" t="0" r="0" b="381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1772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77777777" w:rsidR="00397266" w:rsidRPr="00232A56" w:rsidRDefault="00000000" w:rsidP="00232A56">
                                <w:pPr>
                                  <w:pStyle w:val="Title"/>
                                  <w:rPr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996633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7266" w:rsidRPr="00232A56">
                                      <w:rPr>
                                        <w:rFonts w:ascii="Times New Roman" w:hAnsi="Times New Roman" w:cs="Times New Roman"/>
                                        <w:color w:val="996633"/>
                                        <w:sz w:val="32"/>
                                        <w:szCs w:val="32"/>
                                      </w:rPr>
                                      <w:t>Student Details: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97266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397266" w:rsidRDefault="0039726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397266" w:rsidRDefault="0039726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397266" w:rsidRDefault="00397266"/>
                                  </w:tc>
                                </w:tr>
                                <w:tr w:rsidR="00397266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6DAFE9B6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Name: </w:t>
                                      </w:r>
                                      <w:r w:rsidR="0000284B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>Bradley Moore</w:t>
                                      </w:r>
                                    </w:p>
                                    <w:p w14:paraId="40797D97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0FD3F083" w14:textId="44DB41E6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CRN: </w:t>
                                      </w:r>
                                      <w:r w:rsidR="0000284B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>CSC 575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72873FE2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ID: </w:t>
                                      </w:r>
                                      <w:r w:rsidR="0000284B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>35737785</w:t>
                                      </w:r>
                                    </w:p>
                                    <w:p w14:paraId="66E350BF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397266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397266" w:rsidRDefault="00397266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AAF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31" type="#_x0000_t202" alt="contact info" style="position:absolute;margin-left:36.25pt;margin-top:253.85pt;width:540pt;height:92.7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" o:allowoverlap="f" filled="f" stroked="f" strokeweight=".5pt">
                    <v:textbox inset="0,0,0,0">
                      <w:txbxContent>
                        <w:p w14:paraId="758D2B67" w14:textId="77777777" w:rsidR="00397266" w:rsidRPr="00232A56" w:rsidRDefault="00000000" w:rsidP="00232A56">
                          <w:pPr>
                            <w:pStyle w:val="Title"/>
                            <w:rPr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996633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7266" w:rsidRPr="00232A56">
                                <w:rPr>
                                  <w:rFonts w:ascii="Times New Roman" w:hAnsi="Times New Roman" w:cs="Times New Roman"/>
                                  <w:color w:val="996633"/>
                                  <w:sz w:val="32"/>
                                  <w:szCs w:val="32"/>
                                </w:rPr>
                                <w:t>Student Details: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397266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397266" w:rsidRDefault="00397266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397266" w:rsidRDefault="00397266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397266" w:rsidRDefault="00397266"/>
                            </w:tc>
                          </w:tr>
                          <w:tr w:rsidR="00397266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6DAFE9B6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Name: </w:t>
                                </w:r>
                                <w:r w:rsidR="0000284B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>Bradley Moore</w:t>
                                </w:r>
                              </w:p>
                              <w:p w14:paraId="40797D97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FD3F083" w14:textId="44DB41E6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CRN: </w:t>
                                </w:r>
                                <w:r w:rsidR="0000284B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>CSC 575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72873FE2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ID: </w:t>
                                </w:r>
                                <w:r w:rsidR="0000284B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>35737785</w:t>
                                </w:r>
                              </w:p>
                              <w:p w14:paraId="66E350BF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397266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397266" w:rsidRDefault="00397266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</w:sdtContent>
    </w:sdt>
    <w:bookmarkStart w:id="0" w:name="_Toc321140622"/>
    <w:p w14:paraId="34536C2F" w14:textId="0B525727" w:rsidR="00496101" w:rsidRDefault="007B5C32" w:rsidP="00DF0B97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FD12B" wp14:editId="2A59CCB3">
                <wp:simplePos x="0" y="0"/>
                <wp:positionH relativeFrom="column">
                  <wp:posOffset>4269105</wp:posOffset>
                </wp:positionH>
                <wp:positionV relativeFrom="page">
                  <wp:posOffset>1389380</wp:posOffset>
                </wp:positionV>
                <wp:extent cx="1096645" cy="306705"/>
                <wp:effectExtent l="57150" t="38100" r="84455" b="93345"/>
                <wp:wrapNone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89E355" w14:textId="677E7137" w:rsidR="00397266" w:rsidRPr="00E31E40" w:rsidRDefault="00DF0B97" w:rsidP="000345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100</w:t>
                            </w:r>
                            <w:r w:rsidR="00D6586B" w:rsidRP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</w:t>
                            </w:r>
                            <w:r w:rsid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6E4FD12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36.15pt;margin-top:109.4pt;width:86.35pt;height:2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" strokecolor="black [3200]" strokeweight="2pt">
                <v:shadow on="t" color="black" opacity="24903f" origin=",.5" offset="0,.55556mm"/>
                <v:textbox>
                  <w:txbxContent>
                    <w:p w14:paraId="0A89E355" w14:textId="677E7137" w:rsidR="00397266" w:rsidRPr="00E31E40" w:rsidRDefault="00DF0B97" w:rsidP="000345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100</w:t>
                      </w:r>
                      <w:r w:rsidR="00D6586B" w:rsidRP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</w:t>
                      </w:r>
                      <w:r w:rsid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bookmarkEnd w:id="0"/>
      <w:r w:rsidR="00B916D5">
        <w:t xml:space="preserve">Question </w:t>
      </w:r>
    </w:p>
    <w:p w14:paraId="338E523E" w14:textId="1550B759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bookmarkStart w:id="1" w:name="_Toc321140623"/>
      <w:r w:rsidRPr="00DF0B97">
        <w:rPr>
          <w:rFonts w:ascii="Times New Roman" w:hAnsi="Times New Roman" w:cs="Times New Roman"/>
          <w:color w:val="231F20"/>
          <w:sz w:val="24"/>
          <w:szCs w:val="24"/>
        </w:rPr>
        <w:t>Write a java program that reads a string, and then prints a message saying whether it is a palindrome in recursively way. A palindrome is a string that is the same forward and backward. For example, [Mom] is a Palindrome.</w:t>
      </w:r>
    </w:p>
    <w:p w14:paraId="75F5F21B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In reclusive way, the main method should read the string and call a recursive (static) method palindrome that takes a string and returns true if the string is a palindrome, false otherwise. It is easy to define a palindrome recursively as follows:</w:t>
      </w:r>
    </w:p>
    <w:p w14:paraId="7755F0FD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•</w:t>
      </w:r>
      <w:r w:rsidRPr="00DF0B97">
        <w:rPr>
          <w:rFonts w:ascii="Times New Roman" w:hAnsi="Times New Roman" w:cs="Times New Roman"/>
          <w:color w:val="231F20"/>
          <w:sz w:val="24"/>
          <w:szCs w:val="24"/>
        </w:rPr>
        <w:tab/>
        <w:t>A string containing fewer than 2 letters is always a palindrome.</w:t>
      </w:r>
    </w:p>
    <w:p w14:paraId="370B0B6D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•</w:t>
      </w:r>
      <w:r w:rsidRPr="00DF0B97">
        <w:rPr>
          <w:rFonts w:ascii="Times New Roman" w:hAnsi="Times New Roman" w:cs="Times New Roman"/>
          <w:color w:val="231F20"/>
          <w:sz w:val="24"/>
          <w:szCs w:val="24"/>
        </w:rPr>
        <w:tab/>
        <w:t>A string containing 2 or more letters is a palindrome if :</w:t>
      </w:r>
    </w:p>
    <w:p w14:paraId="3DC235A1" w14:textId="3DEAE3F3" w:rsidR="00DF0B97" w:rsidRPr="00DF0B97" w:rsidRDefault="00CA6F01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•</w:t>
      </w:r>
      <w:r w:rsidR="00DF0B97" w:rsidRPr="00DF0B97">
        <w:rPr>
          <w:rFonts w:ascii="Times New Roman" w:hAnsi="Times New Roman" w:cs="Times New Roman"/>
          <w:color w:val="231F20"/>
          <w:sz w:val="24"/>
          <w:szCs w:val="24"/>
        </w:rPr>
        <w:tab/>
        <w:t>Its first and last letters are the same, and</w:t>
      </w:r>
    </w:p>
    <w:p w14:paraId="5E9043F1" w14:textId="46C0462F" w:rsidR="00DF0B97" w:rsidRPr="00DF0B97" w:rsidRDefault="00CA6F01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•</w:t>
      </w:r>
      <w:r w:rsidR="00DF0B97" w:rsidRPr="00DF0B97">
        <w:rPr>
          <w:rFonts w:ascii="Times New Roman" w:hAnsi="Times New Roman" w:cs="Times New Roman"/>
          <w:color w:val="231F20"/>
          <w:sz w:val="24"/>
          <w:szCs w:val="24"/>
        </w:rPr>
        <w:tab/>
        <w:t>The rest of the string (without the first and last letters) is also a palindrome.</w:t>
      </w:r>
    </w:p>
    <w:p w14:paraId="5F8B6850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ab/>
      </w:r>
    </w:p>
    <w:p w14:paraId="022DB742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s.length() returns the number of characters in s. For example: if s="happy" Then: s.length = 5</w:t>
      </w:r>
    </w:p>
    <w:p w14:paraId="2EDC0B8F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s.charAt(i) returns the ith character of s, 0-based. For example: if s="happy" Then: s.charAt(1) equals 'a'</w:t>
      </w:r>
    </w:p>
    <w:p w14:paraId="4AB449B6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017CB705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Procedure</w:t>
      </w:r>
    </w:p>
    <w:p w14:paraId="2885DD83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Step 1: Start the process.</w:t>
      </w:r>
    </w:p>
    <w:p w14:paraId="328FA1E4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Step 2: Import the Scanner class from util package.</w:t>
      </w:r>
    </w:p>
    <w:p w14:paraId="4B4268C1" w14:textId="77777777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Step 3: Create a class to hold your main function; only alphabetical characters will be checked (no difference between uppercase / lowercase characters)</w:t>
      </w:r>
    </w:p>
    <w:p w14:paraId="4DB989CB" w14:textId="750F4DBA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Step 4: Implement the recursive Palindrome.</w:t>
      </w:r>
    </w:p>
    <w:p w14:paraId="61E81273" w14:textId="7CBAD51D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 xml:space="preserve">Step 5: Call the function isPalendrome() to Check if the text is a Palindrome. </w:t>
      </w:r>
    </w:p>
    <w:p w14:paraId="086AD256" w14:textId="36036FE4" w:rsid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DF0B97">
        <w:rPr>
          <w:rFonts w:ascii="Times New Roman" w:hAnsi="Times New Roman" w:cs="Times New Roman"/>
          <w:color w:val="231F20"/>
          <w:sz w:val="24"/>
          <w:szCs w:val="24"/>
        </w:rPr>
        <w:t>Step 6: Print the t</w:t>
      </w:r>
      <w:r w:rsidR="00405447">
        <w:rPr>
          <w:rFonts w:ascii="Times New Roman" w:hAnsi="Times New Roman" w:cs="Times New Roman"/>
          <w:color w:val="231F20"/>
          <w:sz w:val="24"/>
          <w:szCs w:val="24"/>
        </w:rPr>
        <w:t>he</w:t>
      </w:r>
      <w:r w:rsidRPr="00DF0B97">
        <w:rPr>
          <w:rFonts w:ascii="Times New Roman" w:hAnsi="Times New Roman" w:cs="Times New Roman"/>
          <w:color w:val="231F20"/>
          <w:sz w:val="24"/>
          <w:szCs w:val="24"/>
        </w:rPr>
        <w:t xml:space="preserve"> results.</w:t>
      </w:r>
    </w:p>
    <w:p w14:paraId="24F97BFB" w14:textId="77777777" w:rsidR="0000284B" w:rsidRDefault="0000284B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16C6005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508284B8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05141F09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002AE800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66EDE34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AD59EE3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97DB57E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637C1F0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60DA84D7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08498D80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3E030AA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5D4E1E5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46DA6357" w14:textId="77777777" w:rsid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4FB7EF39" w14:textId="4321D666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lastRenderedPageBreak/>
        <w:t>import java.util.Scanner;</w:t>
      </w:r>
    </w:p>
    <w:p w14:paraId="5E61416F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54183676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public class PalindromeChecker{</w:t>
      </w:r>
    </w:p>
    <w:p w14:paraId="3FEE1F5D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 xml:space="preserve">    </w:t>
      </w:r>
    </w:p>
    <w:p w14:paraId="2D360C1A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public static boolean isPalindrome(String str){</w:t>
      </w:r>
    </w:p>
    <w:p w14:paraId="0D7B08B5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 xml:space="preserve">        // Start with base case </w:t>
      </w:r>
    </w:p>
    <w:p w14:paraId="4409B144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if (str.length() &lt; 2){</w:t>
      </w:r>
    </w:p>
    <w:p w14:paraId="42E2494E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return true;</w:t>
      </w:r>
    </w:p>
    <w:p w14:paraId="7E2319BD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}</w:t>
      </w:r>
    </w:p>
    <w:p w14:paraId="239F50C9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1EB02DE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//check if first and last letter are the same</w:t>
      </w:r>
    </w:p>
    <w:p w14:paraId="1FD9BBF1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if (str.charAt(0) == str.charAt(str.length() - 1)){</w:t>
      </w:r>
    </w:p>
    <w:p w14:paraId="7F0BD65A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//call same logic recursively on rest of string</w:t>
      </w:r>
    </w:p>
    <w:p w14:paraId="042B37AE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return isPalindrome(str.substring(1, str.length()-1));</w:t>
      </w:r>
    </w:p>
    <w:p w14:paraId="0903C0CB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}else{</w:t>
      </w:r>
    </w:p>
    <w:p w14:paraId="7007D029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//conditions not met</w:t>
      </w:r>
    </w:p>
    <w:p w14:paraId="76C9995F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return false;</w:t>
      </w:r>
    </w:p>
    <w:p w14:paraId="2F0DC1AE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}</w:t>
      </w:r>
    </w:p>
    <w:p w14:paraId="3DCC06E7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799AAAD" w14:textId="5FF08BC6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 xml:space="preserve">    </w:t>
      </w:r>
      <w:r>
        <w:rPr>
          <w:rFonts w:ascii="Times New Roman" w:hAnsi="Times New Roman" w:cs="Times New Roman"/>
          <w:color w:val="231F20"/>
          <w:sz w:val="24"/>
          <w:szCs w:val="24"/>
        </w:rPr>
        <w:t>}</w:t>
      </w:r>
    </w:p>
    <w:p w14:paraId="4D356D56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public static void main(String[] args){</w:t>
      </w:r>
    </w:p>
    <w:p w14:paraId="15B068D1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//create a scanner to catch user input</w:t>
      </w:r>
    </w:p>
    <w:p w14:paraId="2BB1D4F9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Scanner scanner = new Scanner(System.in);</w:t>
      </w:r>
    </w:p>
    <w:p w14:paraId="60440D07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DB4A4B4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//prompt user for input and capture</w:t>
      </w:r>
    </w:p>
    <w:p w14:paraId="061F5B18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System.out.print("Please enter a word to see if it is a palindrome: ");</w:t>
      </w:r>
    </w:p>
    <w:p w14:paraId="7BF6690E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String userInput = scanner.nextLine();</w:t>
      </w:r>
    </w:p>
    <w:p w14:paraId="372926E9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40C696FB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//make sure input is all lowercase and no spaces</w:t>
      </w:r>
    </w:p>
    <w:p w14:paraId="1D9AE8F6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String fixed = userInput.replaceAll("\\s+", "").toLowerCase();</w:t>
      </w:r>
    </w:p>
    <w:p w14:paraId="5AE7EDAC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0E95C431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//if isPalindrome returns true print that it is a palindrome, else say it isnt</w:t>
      </w:r>
    </w:p>
    <w:p w14:paraId="22944413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if (isPalindrome(fixed)) {</w:t>
      </w:r>
    </w:p>
    <w:p w14:paraId="2D045030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System.out.println("" + userInput + " is a Palindrome");</w:t>
      </w:r>
    </w:p>
    <w:p w14:paraId="19851FA0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}else{</w:t>
      </w:r>
    </w:p>
    <w:p w14:paraId="231AFCF7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    System.out.println("" + userInput + " is not a Palindrome");</w:t>
      </w:r>
    </w:p>
    <w:p w14:paraId="5D676047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}</w:t>
      </w:r>
    </w:p>
    <w:p w14:paraId="61E567BF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        scanner.close();</w:t>
      </w:r>
    </w:p>
    <w:p w14:paraId="38C9F011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 xml:space="preserve">    } </w:t>
      </w:r>
    </w:p>
    <w:p w14:paraId="360B824F" w14:textId="77777777" w:rsidR="0000284B" w:rsidRPr="0000284B" w:rsidRDefault="0000284B" w:rsidP="00002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00284B">
        <w:rPr>
          <w:rFonts w:ascii="Times New Roman" w:hAnsi="Times New Roman" w:cs="Times New Roman"/>
          <w:color w:val="231F20"/>
          <w:sz w:val="24"/>
          <w:szCs w:val="24"/>
        </w:rPr>
        <w:t>}</w:t>
      </w:r>
    </w:p>
    <w:p w14:paraId="7109478C" w14:textId="77777777" w:rsidR="0000284B" w:rsidRPr="0092213D" w:rsidRDefault="0000284B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F18C096" w14:textId="0513F4BA" w:rsidR="00DF0B97" w:rsidRPr="00DF0B97" w:rsidRDefault="00DF0B97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7CAC05A" w14:textId="27E6F2F2" w:rsidR="00DD55B0" w:rsidRPr="0092213D" w:rsidRDefault="00DD55B0" w:rsidP="00DF0B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bookmarkEnd w:id="1"/>
    <w:p w14:paraId="5FEC6A5F" w14:textId="77777777" w:rsidR="00D26E5C" w:rsidRPr="00A10ACB" w:rsidRDefault="00D26E5C" w:rsidP="00A10A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49B6D07F" w14:textId="6ED9FC1B" w:rsidR="00041D89" w:rsidRPr="007F7DC6" w:rsidRDefault="0000284B" w:rsidP="00041D89">
      <w:pPr>
        <w:pStyle w:val="NormalWeb"/>
        <w:shd w:val="clear" w:color="auto" w:fill="FFFFFF"/>
        <w:spacing w:before="0" w:beforeAutospacing="0" w:after="240" w:afterAutospacing="0"/>
        <w:rPr>
          <w:rFonts w:ascii="Courier New" w:hAnsi="Courier New" w:cs="Courier New"/>
          <w:color w:val="FF0000"/>
        </w:rPr>
      </w:pPr>
      <w:r w:rsidRPr="0000284B">
        <w:rPr>
          <w:rFonts w:ascii="Courier New" w:hAnsi="Courier New" w:cs="Courier New"/>
          <w:color w:val="FF0000"/>
        </w:rPr>
        <w:drawing>
          <wp:inline distT="0" distB="0" distL="0" distR="0" wp14:anchorId="3BA97DC9" wp14:editId="704B6A19">
            <wp:extent cx="4915586" cy="2086266"/>
            <wp:effectExtent l="0" t="0" r="0" b="9525"/>
            <wp:docPr id="149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D89" w:rsidRPr="007F7DC6">
      <w:headerReference w:type="default" r:id="rId9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94459" w14:textId="77777777" w:rsidR="0078632C" w:rsidRDefault="0078632C">
      <w:pPr>
        <w:spacing w:after="0" w:line="240" w:lineRule="auto"/>
      </w:pPr>
      <w:r>
        <w:separator/>
      </w:r>
    </w:p>
    <w:p w14:paraId="484FE4C5" w14:textId="77777777" w:rsidR="0078632C" w:rsidRDefault="0078632C"/>
    <w:p w14:paraId="3C083C9F" w14:textId="77777777" w:rsidR="0078632C" w:rsidRDefault="0078632C"/>
  </w:endnote>
  <w:endnote w:type="continuationSeparator" w:id="0">
    <w:p w14:paraId="64A59214" w14:textId="77777777" w:rsidR="0078632C" w:rsidRDefault="0078632C">
      <w:pPr>
        <w:spacing w:after="0" w:line="240" w:lineRule="auto"/>
      </w:pPr>
      <w:r>
        <w:continuationSeparator/>
      </w:r>
    </w:p>
    <w:p w14:paraId="3EE20592" w14:textId="77777777" w:rsidR="0078632C" w:rsidRDefault="0078632C"/>
    <w:p w14:paraId="7FFC98FD" w14:textId="77777777" w:rsidR="0078632C" w:rsidRDefault="007863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B5046" w14:textId="77777777" w:rsidR="0078632C" w:rsidRDefault="0078632C">
      <w:pPr>
        <w:spacing w:after="0" w:line="240" w:lineRule="auto"/>
      </w:pPr>
      <w:r>
        <w:separator/>
      </w:r>
    </w:p>
    <w:p w14:paraId="56736D0A" w14:textId="77777777" w:rsidR="0078632C" w:rsidRDefault="0078632C"/>
    <w:p w14:paraId="252AE9C8" w14:textId="77777777" w:rsidR="0078632C" w:rsidRDefault="0078632C"/>
  </w:footnote>
  <w:footnote w:type="continuationSeparator" w:id="0">
    <w:p w14:paraId="06EF4791" w14:textId="77777777" w:rsidR="0078632C" w:rsidRDefault="0078632C">
      <w:pPr>
        <w:spacing w:after="0" w:line="240" w:lineRule="auto"/>
      </w:pPr>
      <w:r>
        <w:continuationSeparator/>
      </w:r>
    </w:p>
    <w:p w14:paraId="24992885" w14:textId="77777777" w:rsidR="0078632C" w:rsidRDefault="0078632C"/>
    <w:p w14:paraId="22B43B8D" w14:textId="77777777" w:rsidR="0078632C" w:rsidRDefault="007863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30F93" w14:textId="2C9D007B" w:rsidR="00397266" w:rsidRPr="00E31E40" w:rsidRDefault="00B10BDB" w:rsidP="00B10BDB">
    <w:pPr>
      <w:pStyle w:val="Header"/>
    </w:pPr>
    <w:r w:rsidRPr="00252EF1">
      <w:rPr>
        <w:rFonts w:asciiTheme="majorBidi" w:hAnsiTheme="majorBidi" w:cstheme="majorBidi"/>
        <w:noProof/>
        <w:sz w:val="24"/>
        <w:szCs w:val="24"/>
      </w:rPr>
      <w:drawing>
        <wp:inline distT="0" distB="0" distL="0" distR="0" wp14:anchorId="1E2845AD" wp14:editId="093B5756">
          <wp:extent cx="5349240" cy="610870"/>
          <wp:effectExtent l="0" t="0" r="381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9240" cy="61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12F751B3"/>
    <w:multiLevelType w:val="hybridMultilevel"/>
    <w:tmpl w:val="48A2E274"/>
    <w:lvl w:ilvl="0" w:tplc="1FEA9C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7437D"/>
    <w:multiLevelType w:val="hybridMultilevel"/>
    <w:tmpl w:val="32509A2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A17AB"/>
    <w:multiLevelType w:val="hybridMultilevel"/>
    <w:tmpl w:val="48A2E274"/>
    <w:lvl w:ilvl="0" w:tplc="1FEA9C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5CA1578A"/>
    <w:multiLevelType w:val="multilevel"/>
    <w:tmpl w:val="1EDC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F1D78"/>
    <w:multiLevelType w:val="hybridMultilevel"/>
    <w:tmpl w:val="55C8671E"/>
    <w:lvl w:ilvl="0" w:tplc="46E87E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DE1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4205F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00226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01B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B4EF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CD50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EE20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7C99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E1B94"/>
    <w:multiLevelType w:val="hybridMultilevel"/>
    <w:tmpl w:val="AB963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C3383"/>
    <w:multiLevelType w:val="hybridMultilevel"/>
    <w:tmpl w:val="ADFE5D04"/>
    <w:lvl w:ilvl="0" w:tplc="467EB96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16038">
    <w:abstractNumId w:val="0"/>
  </w:num>
  <w:num w:numId="2" w16cid:durableId="971981767">
    <w:abstractNumId w:val="0"/>
    <w:lvlOverride w:ilvl="0">
      <w:startOverride w:val="1"/>
    </w:lvlOverride>
  </w:num>
  <w:num w:numId="3" w16cid:durableId="383986973">
    <w:abstractNumId w:val="4"/>
  </w:num>
  <w:num w:numId="4" w16cid:durableId="2060203230">
    <w:abstractNumId w:val="0"/>
    <w:lvlOverride w:ilvl="0">
      <w:startOverride w:val="1"/>
    </w:lvlOverride>
  </w:num>
  <w:num w:numId="5" w16cid:durableId="1097286581">
    <w:abstractNumId w:val="0"/>
    <w:lvlOverride w:ilvl="0">
      <w:startOverride w:val="1"/>
    </w:lvlOverride>
  </w:num>
  <w:num w:numId="6" w16cid:durableId="1035042161">
    <w:abstractNumId w:val="5"/>
  </w:num>
  <w:num w:numId="7" w16cid:durableId="1777629750">
    <w:abstractNumId w:val="8"/>
  </w:num>
  <w:num w:numId="8" w16cid:durableId="1239707969">
    <w:abstractNumId w:val="1"/>
  </w:num>
  <w:num w:numId="9" w16cid:durableId="1909995623">
    <w:abstractNumId w:val="3"/>
  </w:num>
  <w:num w:numId="10" w16cid:durableId="104427740">
    <w:abstractNumId w:val="6"/>
  </w:num>
  <w:num w:numId="11" w16cid:durableId="224026988">
    <w:abstractNumId w:val="7"/>
  </w:num>
  <w:num w:numId="12" w16cid:durableId="1835413705">
    <w:abstractNumId w:val="9"/>
  </w:num>
  <w:num w:numId="13" w16cid:durableId="1140609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gUAbDCdGCwAAAA="/>
  </w:docVars>
  <w:rsids>
    <w:rsidRoot w:val="00DE230E"/>
    <w:rsid w:val="0000284B"/>
    <w:rsid w:val="00014E5E"/>
    <w:rsid w:val="00021E60"/>
    <w:rsid w:val="00025D9B"/>
    <w:rsid w:val="00034555"/>
    <w:rsid w:val="00041D89"/>
    <w:rsid w:val="00051BF5"/>
    <w:rsid w:val="000530C6"/>
    <w:rsid w:val="00055E6D"/>
    <w:rsid w:val="00055FC4"/>
    <w:rsid w:val="000618AA"/>
    <w:rsid w:val="00062252"/>
    <w:rsid w:val="00063E7E"/>
    <w:rsid w:val="00076B15"/>
    <w:rsid w:val="0008072E"/>
    <w:rsid w:val="000962D3"/>
    <w:rsid w:val="000A000C"/>
    <w:rsid w:val="000B372B"/>
    <w:rsid w:val="000D22A0"/>
    <w:rsid w:val="000D4C6B"/>
    <w:rsid w:val="000D68FA"/>
    <w:rsid w:val="000E3EF6"/>
    <w:rsid w:val="000F1E1C"/>
    <w:rsid w:val="001019A3"/>
    <w:rsid w:val="0013529A"/>
    <w:rsid w:val="00144F20"/>
    <w:rsid w:val="00153B1C"/>
    <w:rsid w:val="001775CE"/>
    <w:rsid w:val="001779AF"/>
    <w:rsid w:val="001A3560"/>
    <w:rsid w:val="001A6FA3"/>
    <w:rsid w:val="001B1FCA"/>
    <w:rsid w:val="001B6609"/>
    <w:rsid w:val="001B698D"/>
    <w:rsid w:val="001C53C3"/>
    <w:rsid w:val="001D499D"/>
    <w:rsid w:val="001E2E23"/>
    <w:rsid w:val="001E348E"/>
    <w:rsid w:val="001E72AA"/>
    <w:rsid w:val="001F6019"/>
    <w:rsid w:val="00206680"/>
    <w:rsid w:val="002117BA"/>
    <w:rsid w:val="002167B7"/>
    <w:rsid w:val="00232A56"/>
    <w:rsid w:val="0023497E"/>
    <w:rsid w:val="00240DB8"/>
    <w:rsid w:val="00241167"/>
    <w:rsid w:val="00251D1B"/>
    <w:rsid w:val="002578F1"/>
    <w:rsid w:val="0027269F"/>
    <w:rsid w:val="00287F2C"/>
    <w:rsid w:val="0029119C"/>
    <w:rsid w:val="002A0873"/>
    <w:rsid w:val="002A1A38"/>
    <w:rsid w:val="002B35D5"/>
    <w:rsid w:val="002B7A24"/>
    <w:rsid w:val="002E30A3"/>
    <w:rsid w:val="002E620B"/>
    <w:rsid w:val="002F287E"/>
    <w:rsid w:val="003327B2"/>
    <w:rsid w:val="003453DB"/>
    <w:rsid w:val="0034573D"/>
    <w:rsid w:val="00351ABB"/>
    <w:rsid w:val="00353412"/>
    <w:rsid w:val="003562F8"/>
    <w:rsid w:val="00371767"/>
    <w:rsid w:val="003955BB"/>
    <w:rsid w:val="00397266"/>
    <w:rsid w:val="003A7184"/>
    <w:rsid w:val="003C4083"/>
    <w:rsid w:val="003C6519"/>
    <w:rsid w:val="003D5F3A"/>
    <w:rsid w:val="003D7A4C"/>
    <w:rsid w:val="003F569D"/>
    <w:rsid w:val="00402BFC"/>
    <w:rsid w:val="00405447"/>
    <w:rsid w:val="004211B9"/>
    <w:rsid w:val="00441B70"/>
    <w:rsid w:val="00462A92"/>
    <w:rsid w:val="004744CC"/>
    <w:rsid w:val="00477583"/>
    <w:rsid w:val="004840C2"/>
    <w:rsid w:val="00490A0F"/>
    <w:rsid w:val="00491C52"/>
    <w:rsid w:val="00496101"/>
    <w:rsid w:val="004B7324"/>
    <w:rsid w:val="004C58F7"/>
    <w:rsid w:val="004D2E64"/>
    <w:rsid w:val="004E281F"/>
    <w:rsid w:val="00517329"/>
    <w:rsid w:val="005269CC"/>
    <w:rsid w:val="00542A84"/>
    <w:rsid w:val="005431E5"/>
    <w:rsid w:val="00544412"/>
    <w:rsid w:val="00547243"/>
    <w:rsid w:val="00583D1B"/>
    <w:rsid w:val="005858FD"/>
    <w:rsid w:val="0058689F"/>
    <w:rsid w:val="00595559"/>
    <w:rsid w:val="005A1D6B"/>
    <w:rsid w:val="005B203C"/>
    <w:rsid w:val="005B301B"/>
    <w:rsid w:val="005C2AA5"/>
    <w:rsid w:val="005C3A69"/>
    <w:rsid w:val="005C53DD"/>
    <w:rsid w:val="005F7E54"/>
    <w:rsid w:val="00603757"/>
    <w:rsid w:val="00617442"/>
    <w:rsid w:val="006267E5"/>
    <w:rsid w:val="006301F4"/>
    <w:rsid w:val="00656A26"/>
    <w:rsid w:val="006667A2"/>
    <w:rsid w:val="00675688"/>
    <w:rsid w:val="0068182E"/>
    <w:rsid w:val="006B390A"/>
    <w:rsid w:val="006D4078"/>
    <w:rsid w:val="006D608E"/>
    <w:rsid w:val="006E5B31"/>
    <w:rsid w:val="00704A64"/>
    <w:rsid w:val="0071694E"/>
    <w:rsid w:val="00763C76"/>
    <w:rsid w:val="00766492"/>
    <w:rsid w:val="0077027A"/>
    <w:rsid w:val="0078229B"/>
    <w:rsid w:val="0078632C"/>
    <w:rsid w:val="007978A0"/>
    <w:rsid w:val="007B0981"/>
    <w:rsid w:val="007B5C32"/>
    <w:rsid w:val="007D1CEB"/>
    <w:rsid w:val="007E097C"/>
    <w:rsid w:val="007E0D01"/>
    <w:rsid w:val="007E2442"/>
    <w:rsid w:val="007E33D4"/>
    <w:rsid w:val="007F7DC6"/>
    <w:rsid w:val="00800128"/>
    <w:rsid w:val="0081498A"/>
    <w:rsid w:val="00822BAC"/>
    <w:rsid w:val="00823295"/>
    <w:rsid w:val="00824D7B"/>
    <w:rsid w:val="00827F16"/>
    <w:rsid w:val="00830800"/>
    <w:rsid w:val="00832841"/>
    <w:rsid w:val="008336F1"/>
    <w:rsid w:val="00836E61"/>
    <w:rsid w:val="00850687"/>
    <w:rsid w:val="00857821"/>
    <w:rsid w:val="00871BBE"/>
    <w:rsid w:val="00875102"/>
    <w:rsid w:val="00886CC4"/>
    <w:rsid w:val="008D6493"/>
    <w:rsid w:val="008E54E3"/>
    <w:rsid w:val="008E6D5D"/>
    <w:rsid w:val="008F1BD3"/>
    <w:rsid w:val="008F1E10"/>
    <w:rsid w:val="008F4F46"/>
    <w:rsid w:val="008F55CD"/>
    <w:rsid w:val="00915099"/>
    <w:rsid w:val="00915FD1"/>
    <w:rsid w:val="0092213D"/>
    <w:rsid w:val="00937F04"/>
    <w:rsid w:val="00947774"/>
    <w:rsid w:val="00953518"/>
    <w:rsid w:val="00963CE9"/>
    <w:rsid w:val="009641DB"/>
    <w:rsid w:val="00966585"/>
    <w:rsid w:val="00974574"/>
    <w:rsid w:val="00975C59"/>
    <w:rsid w:val="00977287"/>
    <w:rsid w:val="00977E0E"/>
    <w:rsid w:val="00982EEA"/>
    <w:rsid w:val="00986CF4"/>
    <w:rsid w:val="00986F59"/>
    <w:rsid w:val="00996E02"/>
    <w:rsid w:val="009B0716"/>
    <w:rsid w:val="009B08A6"/>
    <w:rsid w:val="009B2186"/>
    <w:rsid w:val="009C0A23"/>
    <w:rsid w:val="009D27A5"/>
    <w:rsid w:val="009D3083"/>
    <w:rsid w:val="009D7CF0"/>
    <w:rsid w:val="009F0B17"/>
    <w:rsid w:val="00A0209B"/>
    <w:rsid w:val="00A10ACB"/>
    <w:rsid w:val="00A11DEC"/>
    <w:rsid w:val="00A177A3"/>
    <w:rsid w:val="00A24678"/>
    <w:rsid w:val="00A424A0"/>
    <w:rsid w:val="00A427F6"/>
    <w:rsid w:val="00A519FA"/>
    <w:rsid w:val="00A74A4A"/>
    <w:rsid w:val="00A779D4"/>
    <w:rsid w:val="00AA03C6"/>
    <w:rsid w:val="00AA59D6"/>
    <w:rsid w:val="00AB1146"/>
    <w:rsid w:val="00AB18E2"/>
    <w:rsid w:val="00AC4254"/>
    <w:rsid w:val="00AC7BEF"/>
    <w:rsid w:val="00AE471D"/>
    <w:rsid w:val="00AE56D1"/>
    <w:rsid w:val="00AE5F3E"/>
    <w:rsid w:val="00AF4905"/>
    <w:rsid w:val="00AF51D6"/>
    <w:rsid w:val="00B01A63"/>
    <w:rsid w:val="00B0260E"/>
    <w:rsid w:val="00B10BDB"/>
    <w:rsid w:val="00B24819"/>
    <w:rsid w:val="00B4784E"/>
    <w:rsid w:val="00B568F1"/>
    <w:rsid w:val="00B916D5"/>
    <w:rsid w:val="00B95D12"/>
    <w:rsid w:val="00BC3E93"/>
    <w:rsid w:val="00BE498F"/>
    <w:rsid w:val="00BF2BD0"/>
    <w:rsid w:val="00C00EF6"/>
    <w:rsid w:val="00C20422"/>
    <w:rsid w:val="00C26F80"/>
    <w:rsid w:val="00C27B90"/>
    <w:rsid w:val="00C35B00"/>
    <w:rsid w:val="00C464DA"/>
    <w:rsid w:val="00C574A4"/>
    <w:rsid w:val="00C60616"/>
    <w:rsid w:val="00CA6F01"/>
    <w:rsid w:val="00CB0544"/>
    <w:rsid w:val="00CB7F61"/>
    <w:rsid w:val="00CD43DC"/>
    <w:rsid w:val="00CD4929"/>
    <w:rsid w:val="00CD4DCC"/>
    <w:rsid w:val="00CE14AF"/>
    <w:rsid w:val="00CE7AF5"/>
    <w:rsid w:val="00CF6914"/>
    <w:rsid w:val="00D21851"/>
    <w:rsid w:val="00D26E5C"/>
    <w:rsid w:val="00D27897"/>
    <w:rsid w:val="00D43607"/>
    <w:rsid w:val="00D568E3"/>
    <w:rsid w:val="00D6586B"/>
    <w:rsid w:val="00D707B8"/>
    <w:rsid w:val="00DB1267"/>
    <w:rsid w:val="00DB4ED0"/>
    <w:rsid w:val="00DD55B0"/>
    <w:rsid w:val="00DE230E"/>
    <w:rsid w:val="00DF0B97"/>
    <w:rsid w:val="00E0235E"/>
    <w:rsid w:val="00E15976"/>
    <w:rsid w:val="00E31E40"/>
    <w:rsid w:val="00E37F79"/>
    <w:rsid w:val="00E47AB5"/>
    <w:rsid w:val="00E51CCE"/>
    <w:rsid w:val="00E56E61"/>
    <w:rsid w:val="00E707F0"/>
    <w:rsid w:val="00E8497B"/>
    <w:rsid w:val="00EA0034"/>
    <w:rsid w:val="00EB3891"/>
    <w:rsid w:val="00EC3BA8"/>
    <w:rsid w:val="00F05724"/>
    <w:rsid w:val="00F12AC6"/>
    <w:rsid w:val="00F15220"/>
    <w:rsid w:val="00F63908"/>
    <w:rsid w:val="00F70CCB"/>
    <w:rsid w:val="00F7380C"/>
    <w:rsid w:val="00F8110C"/>
    <w:rsid w:val="00FA73F3"/>
    <w:rsid w:val="00FB3FB6"/>
    <w:rsid w:val="00FC41D8"/>
    <w:rsid w:val="00FD4C5F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AA5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211B9"/>
    <w:rPr>
      <w:i/>
      <w:iCs/>
    </w:rPr>
  </w:style>
  <w:style w:type="paragraph" w:styleId="NormalWeb">
    <w:name w:val="Normal (Web)"/>
    <w:basedOn w:val="Normal"/>
    <w:uiPriority w:val="99"/>
    <w:unhideWhenUsed/>
    <w:rsid w:val="0033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head2">
    <w:name w:val="head2"/>
    <w:basedOn w:val="DefaultParagraphFont"/>
    <w:rsid w:val="00D6586B"/>
  </w:style>
  <w:style w:type="paragraph" w:customStyle="1" w:styleId="main">
    <w:name w:val="main"/>
    <w:basedOn w:val="Normal"/>
    <w:rsid w:val="00D65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A59D6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customStyle="1" w:styleId="hgkelc">
    <w:name w:val="hgkelc"/>
    <w:basedOn w:val="DefaultParagraphFont"/>
    <w:rsid w:val="00B56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200">
                      <w:marLeft w:val="143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75457">
          <w:marLeft w:val="-120"/>
          <w:marRight w:val="-12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2768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2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7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0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7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15119157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26EC6"/>
    <w:rsid w:val="00047ED7"/>
    <w:rsid w:val="00051231"/>
    <w:rsid w:val="000960E2"/>
    <w:rsid w:val="000B52FC"/>
    <w:rsid w:val="000C6816"/>
    <w:rsid w:val="000D160C"/>
    <w:rsid w:val="001A36C0"/>
    <w:rsid w:val="001A382A"/>
    <w:rsid w:val="001A632E"/>
    <w:rsid w:val="001A78F8"/>
    <w:rsid w:val="002577A3"/>
    <w:rsid w:val="00324ACF"/>
    <w:rsid w:val="00356A75"/>
    <w:rsid w:val="00357A0F"/>
    <w:rsid w:val="0045624F"/>
    <w:rsid w:val="004958B0"/>
    <w:rsid w:val="004A7EE6"/>
    <w:rsid w:val="0050330C"/>
    <w:rsid w:val="00525DBA"/>
    <w:rsid w:val="005443A0"/>
    <w:rsid w:val="005E024E"/>
    <w:rsid w:val="00647D69"/>
    <w:rsid w:val="00660EF5"/>
    <w:rsid w:val="0068182E"/>
    <w:rsid w:val="00692F90"/>
    <w:rsid w:val="00695677"/>
    <w:rsid w:val="00752B90"/>
    <w:rsid w:val="00772C19"/>
    <w:rsid w:val="00826BD7"/>
    <w:rsid w:val="008A4AE7"/>
    <w:rsid w:val="008F743A"/>
    <w:rsid w:val="00902777"/>
    <w:rsid w:val="00946706"/>
    <w:rsid w:val="00977680"/>
    <w:rsid w:val="00A04615"/>
    <w:rsid w:val="00A53609"/>
    <w:rsid w:val="00AA5154"/>
    <w:rsid w:val="00AB2513"/>
    <w:rsid w:val="00AD5CEC"/>
    <w:rsid w:val="00AD655B"/>
    <w:rsid w:val="00AF46FF"/>
    <w:rsid w:val="00B36D8A"/>
    <w:rsid w:val="00B4602D"/>
    <w:rsid w:val="00B6527E"/>
    <w:rsid w:val="00BC3E93"/>
    <w:rsid w:val="00BC71BF"/>
    <w:rsid w:val="00C008A8"/>
    <w:rsid w:val="00C10E52"/>
    <w:rsid w:val="00C1719F"/>
    <w:rsid w:val="00C40158"/>
    <w:rsid w:val="00C555C3"/>
    <w:rsid w:val="00C77297"/>
    <w:rsid w:val="00CC6F9F"/>
    <w:rsid w:val="00D248BA"/>
    <w:rsid w:val="00D33EBF"/>
    <w:rsid w:val="00D56FB7"/>
    <w:rsid w:val="00E1697A"/>
    <w:rsid w:val="00E17465"/>
    <w:rsid w:val="00E27405"/>
    <w:rsid w:val="00E50853"/>
    <w:rsid w:val="00E5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[Total Mark for this Assignment is 100]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design).dotx</Template>
  <TotalTime>3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Winter 1</vt:lpstr>
      <vt:lpstr>Assignment 1</vt:lpstr>
    </vt:vector>
  </TitlesOfParts>
  <Company>Student Details: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1</dc:title>
  <dc:subject>Deadline:12/5/2025 @ 23:59</dc:subject>
  <dc:creator>Ali Mehdi</dc:creator>
  <cp:keywords/>
  <cp:lastModifiedBy>Bradley Moore</cp:lastModifiedBy>
  <cp:revision>3</cp:revision>
  <dcterms:created xsi:type="dcterms:W3CDTF">2025-11-26T03:23:00Z</dcterms:created>
  <dcterms:modified xsi:type="dcterms:W3CDTF">2025-12-01T14:37:00Z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31e38a9256878619dd85283be79f2c0eec7695f756510869fc8278759ca02d66</vt:lpwstr>
  </property>
</Properties>
</file>