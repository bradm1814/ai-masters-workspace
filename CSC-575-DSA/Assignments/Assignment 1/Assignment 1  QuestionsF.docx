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3C16" w14:textId="59769950" w:rsidR="00675688" w:rsidRDefault="009B0716" w:rsidP="00232A56">
      <w:pPr>
        <w:pStyle w:val="Title"/>
      </w:pPr>
      <w:r>
        <w:rPr>
          <w:b w:val="0"/>
          <w:bCs w:val="0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0854ACD0">
                <wp:simplePos x="0" y="0"/>
                <wp:positionH relativeFrom="page">
                  <wp:posOffset>462643</wp:posOffset>
                </wp:positionH>
                <wp:positionV relativeFrom="margin">
                  <wp:posOffset>1143816</wp:posOffset>
                </wp:positionV>
                <wp:extent cx="6858000" cy="1643743"/>
                <wp:effectExtent l="0" t="0" r="0" b="1397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6437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FB3B3" w14:textId="77777777" w:rsidR="007241CD" w:rsidRPr="007241CD" w:rsidRDefault="007241CD" w:rsidP="007241CD"/>
                          <w:p w14:paraId="29DD9B11" w14:textId="62B2BE6E" w:rsidR="00397266" w:rsidRPr="00232A56" w:rsidRDefault="00000000" w:rsidP="00232A56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996633"/>
                                  <w:sz w:val="40"/>
                                  <w:szCs w:val="40"/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 xml:space="preserve">Deadline: </w:t>
                                </w:r>
                                <w:r w:rsidR="006C384A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Sunday</w:t>
                                </w:r>
                                <w:r w:rsidR="00DB4ED0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 xml:space="preserve"> 0</w:t>
                                </w:r>
                                <w:r w:rsidR="00084F4F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9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084F4F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0</w:t>
                                </w:r>
                                <w:r w:rsidR="002B5E9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7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/202</w:t>
                                </w:r>
                                <w:r w:rsidR="00084F4F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 xml:space="preserve"> 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64AD9F3B" w:rsidR="00397266" w:rsidRPr="00517329" w:rsidRDefault="00397266" w:rsidP="00232A56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7D1CEB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for this Assignment is </w:t>
                                </w:r>
                                <w:r w:rsidR="00DB4ED0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100</w:t>
                                </w:r>
                                <w:r w:rsidRPr="007D1CEB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45pt;margin-top:90.05pt;width:540pt;height:129.4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" o:allowoverlap="f" filled="f" stroked="f">
                <v:textbox inset="0,0,0,0">
                  <w:txbxContent>
                    <w:p w14:paraId="6F9FB3B3" w14:textId="77777777" w:rsidR="007241CD" w:rsidRPr="007241CD" w:rsidRDefault="007241CD" w:rsidP="007241CD"/>
                    <w:p w14:paraId="29DD9B11" w14:textId="62B2BE6E" w:rsidR="00397266" w:rsidRPr="00232A56" w:rsidRDefault="00000000" w:rsidP="00232A56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olor w:val="996633"/>
                            <w:sz w:val="40"/>
                            <w:szCs w:val="40"/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 xml:space="preserve">Deadline: </w:t>
                          </w:r>
                          <w:r w:rsidR="006C384A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Sunday</w:t>
                          </w:r>
                          <w:r w:rsidR="00DB4ED0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 xml:space="preserve"> 0</w:t>
                          </w:r>
                          <w:r w:rsidR="00084F4F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9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/</w:t>
                          </w:r>
                          <w:r w:rsidR="00084F4F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0</w:t>
                          </w:r>
                          <w:r w:rsidR="002B5E9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7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/202</w:t>
                          </w:r>
                          <w:r w:rsidR="00084F4F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5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 xml:space="preserve"> 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64AD9F3B" w:rsidR="00397266" w:rsidRPr="00517329" w:rsidRDefault="00397266" w:rsidP="00232A56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7D1CEB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for this Assignment is </w:t>
                          </w:r>
                          <w:r w:rsidR="00DB4ED0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100</w:t>
                          </w:r>
                          <w:r w:rsidRPr="007D1CEB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4C21CACA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5C9C4" w14:textId="294B64FB" w:rsidR="00397266" w:rsidRPr="000530C6" w:rsidRDefault="00084F4F" w:rsidP="00DF0B97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4F4F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Assignment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" filled="f" stroked="f">
                <v:textbox>
                  <w:txbxContent>
                    <w:p w14:paraId="7385C9C4" w14:textId="294B64FB" w:rsidR="00397266" w:rsidRPr="000530C6" w:rsidRDefault="00084F4F" w:rsidP="00DF0B97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84F4F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Assignment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72308976" w14:textId="088CB4AC" w:rsidR="00496101" w:rsidRDefault="00E51CCE" w:rsidP="00232A56">
          <w:pPr>
            <w:rPr>
              <w:b/>
              <w:bCs/>
            </w:rPr>
          </w:pPr>
          <w:r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0E36B93">
                    <wp:simplePos x="0" y="0"/>
                    <wp:positionH relativeFrom="margin">
                      <wp:posOffset>-1299210</wp:posOffset>
                    </wp:positionH>
                    <wp:positionV relativeFrom="margin">
                      <wp:posOffset>4486910</wp:posOffset>
                    </wp:positionV>
                    <wp:extent cx="6581775" cy="3924300"/>
                    <wp:effectExtent l="0" t="0" r="9525" b="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24300"/>
                              <a:chOff x="0" y="22849"/>
                              <a:chExt cx="3578496" cy="2189576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397266" w:rsidRPr="0058689F" w:rsidRDefault="00397266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227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E79C1A" w14:textId="3D66A717" w:rsidR="00547243" w:rsidRPr="00153B1C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</w:t>
                                  </w:r>
                                  <w:r w:rsidR="007241CD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system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735C9CF6" w14:textId="77777777" w:rsidR="00547243" w:rsidRPr="00A779D4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572AB84" w14:textId="77777777" w:rsidR="00547243" w:rsidRPr="00402BFC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0B2AC61E" w14:textId="77777777" w:rsidR="00547243" w:rsidRPr="008F1BD3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 This includes filling your information on the cover page.</w:t>
                                  </w:r>
                                </w:p>
                                <w:p w14:paraId="02FF143D" w14:textId="4B0E4BDB" w:rsidR="00547243" w:rsidRPr="0077027A" w:rsidRDefault="007B5C32" w:rsidP="007B5C32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template.</w:t>
                                  </w:r>
                                </w:p>
                                <w:p w14:paraId="0EB82980" w14:textId="77777777" w:rsidR="00547243" w:rsidRPr="0077027A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You MUST show all your work, and text </w:t>
                                  </w:r>
                                  <w:r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question.</w:t>
                                  </w:r>
                                </w:p>
                                <w:p w14:paraId="4F4933A1" w14:textId="5111C631" w:rsidR="00547243" w:rsidRPr="0077027A" w:rsidRDefault="007B5C32" w:rsidP="007B5C32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The work should be your own.</w:t>
                                  </w:r>
                                </w:p>
                                <w:p w14:paraId="464E8B98" w14:textId="77777777" w:rsidR="00547243" w:rsidRPr="0077027A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font for all your answers. </w:t>
                                  </w:r>
                                </w:p>
                                <w:p w14:paraId="49B8EBAD" w14:textId="5F6D51CA" w:rsidR="00397266" w:rsidRPr="0077027A" w:rsidRDefault="00397266" w:rsidP="007B5C32">
                                  <w:pPr>
                                    <w:pStyle w:val="ListParagraph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8" style="position:absolute;margin-left:-102.3pt;margin-top:353.3pt;width:518.25pt;height:309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" fillcolor="#fc6" stroked="f" strokeweight="2pt">
                      <v:textbox>
                        <w:txbxContent>
                          <w:p w14:paraId="3497951E" w14:textId="77777777" w:rsidR="00397266" w:rsidRPr="0058689F" w:rsidRDefault="00397266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7FE79C1A" w14:textId="3D66A717" w:rsidR="00547243" w:rsidRPr="00153B1C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</w:t>
                            </w:r>
                            <w:r w:rsidR="007241CD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system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735C9CF6" w14:textId="77777777" w:rsidR="00547243" w:rsidRPr="00A779D4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572AB84" w14:textId="77777777" w:rsidR="00547243" w:rsidRPr="00402BFC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0B2AC61E" w14:textId="77777777" w:rsidR="00547243" w:rsidRPr="008F1BD3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 This includes filling your information on the cover page.</w:t>
                            </w:r>
                          </w:p>
                          <w:p w14:paraId="02FF143D" w14:textId="4B0E4BDB" w:rsidR="00547243" w:rsidRPr="0077027A" w:rsidRDefault="007B5C32" w:rsidP="007B5C3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template.</w:t>
                            </w:r>
                          </w:p>
                          <w:p w14:paraId="0EB82980" w14:textId="77777777" w:rsidR="00547243" w:rsidRPr="0077027A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You MUST show all your work, and text </w:t>
                            </w:r>
                            <w:r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question.</w:t>
                            </w:r>
                          </w:p>
                          <w:p w14:paraId="4F4933A1" w14:textId="5111C631" w:rsidR="00547243" w:rsidRPr="0077027A" w:rsidRDefault="007B5C32" w:rsidP="007B5C3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The work should be your own.</w:t>
                            </w:r>
                          </w:p>
                          <w:p w14:paraId="464E8B98" w14:textId="77777777" w:rsidR="00547243" w:rsidRPr="0077027A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font for all your answers. </w:t>
                            </w:r>
                          </w:p>
                          <w:p w14:paraId="49B8EBAD" w14:textId="5F6D51CA" w:rsidR="00397266" w:rsidRPr="0077027A" w:rsidRDefault="00397266" w:rsidP="007B5C32">
                            <w:pPr>
                              <w:pStyle w:val="ListParagraph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D707B8"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20DA35D4">
                    <wp:simplePos x="0" y="0"/>
                    <wp:positionH relativeFrom="page">
                      <wp:posOffset>460375</wp:posOffset>
                    </wp:positionH>
                    <wp:positionV relativeFrom="margin">
                      <wp:posOffset>3223895</wp:posOffset>
                    </wp:positionV>
                    <wp:extent cx="6858000" cy="1177290"/>
                    <wp:effectExtent l="0" t="0" r="0" b="381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1772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77777777" w:rsidR="00397266" w:rsidRPr="00232A56" w:rsidRDefault="00000000" w:rsidP="00232A56">
                                <w:pPr>
                                  <w:pStyle w:val="Title"/>
                                  <w:rPr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996633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7266" w:rsidRPr="00232A56">
                                      <w:rPr>
                                        <w:rFonts w:ascii="Times New Roman" w:hAnsi="Times New Roman" w:cs="Times New Roman"/>
                                        <w:color w:val="996633"/>
                                        <w:sz w:val="32"/>
                                        <w:szCs w:val="32"/>
                                      </w:rPr>
                                      <w:t>Student Details: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97266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397266" w:rsidRDefault="0039726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397266" w:rsidRDefault="0039726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397266" w:rsidRDefault="00397266"/>
                                  </w:tc>
                                </w:tr>
                                <w:tr w:rsidR="00397266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5AA22551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Name: </w:t>
                                      </w:r>
                                    </w:p>
                                    <w:p w14:paraId="40797D97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0FD3F083" w14:textId="092AC521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CRN: 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5160428F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ID: </w:t>
                                      </w:r>
                                    </w:p>
                                    <w:p w14:paraId="66E350BF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397266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397266" w:rsidRDefault="00397266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31" type="#_x0000_t202" alt="contact info" style="position:absolute;margin-left:36.25pt;margin-top:253.85pt;width:540pt;height:92.7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" o:allowoverlap="f" filled="f" stroked="f" strokeweight=".5pt">
                    <v:textbox inset="0,0,0,0">
                      <w:txbxContent>
                        <w:p w14:paraId="758D2B67" w14:textId="77777777" w:rsidR="00397266" w:rsidRPr="00232A56" w:rsidRDefault="00000000" w:rsidP="00232A56">
                          <w:pPr>
                            <w:pStyle w:val="Title"/>
                            <w:rPr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996633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7266" w:rsidRPr="00232A56">
                                <w:rPr>
                                  <w:rFonts w:ascii="Times New Roman" w:hAnsi="Times New Roman" w:cs="Times New Roman"/>
                                  <w:color w:val="996633"/>
                                  <w:sz w:val="32"/>
                                  <w:szCs w:val="32"/>
                                </w:rPr>
                                <w:t>Student Details: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397266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397266" w:rsidRDefault="00397266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397266" w:rsidRDefault="00397266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397266" w:rsidRDefault="00397266"/>
                            </w:tc>
                          </w:tr>
                          <w:tr w:rsidR="00397266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5AA22551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Name: </w:t>
                                </w:r>
                              </w:p>
                              <w:p w14:paraId="40797D97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FD3F083" w14:textId="092AC521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CRN: 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5160428F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ID: </w:t>
                                </w:r>
                              </w:p>
                              <w:p w14:paraId="66E350BF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397266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397266" w:rsidRDefault="00397266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</w:sdtContent>
    </w:sdt>
    <w:p w14:paraId="4B165F50" w14:textId="77777777" w:rsidR="00496101" w:rsidRDefault="00496101">
      <w:pPr>
        <w:sectPr w:rsidR="00496101">
          <w:headerReference w:type="default" r:id="rId8"/>
          <w:headerReference w:type="first" r:id="rId9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p w14:paraId="34536C2F" w14:textId="0B525727" w:rsidR="00496101" w:rsidRDefault="007B5C32" w:rsidP="00DF0B97">
      <w:pPr>
        <w:pStyle w:val="Heading1"/>
      </w:pPr>
      <w:bookmarkStart w:id="0" w:name="_Toc321140622"/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FD12B" wp14:editId="0819E1CF">
                <wp:simplePos x="0" y="0"/>
                <wp:positionH relativeFrom="column">
                  <wp:posOffset>4192905</wp:posOffset>
                </wp:positionH>
                <wp:positionV relativeFrom="page">
                  <wp:posOffset>1065530</wp:posOffset>
                </wp:positionV>
                <wp:extent cx="1096645" cy="306705"/>
                <wp:effectExtent l="57150" t="38100" r="84455" b="93345"/>
                <wp:wrapNone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89E355" w14:textId="677E7137" w:rsidR="00397266" w:rsidRPr="00E31E40" w:rsidRDefault="00DF0B97" w:rsidP="000345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100</w:t>
                            </w:r>
                            <w:r w:rsidR="00D6586B" w:rsidRP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</w:t>
                            </w:r>
                            <w:r w:rsid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FD12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30.15pt;margin-top:83.9pt;width:86.35pt;height:2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" strokecolor="black [3200]" strokeweight="2pt">
                <v:shadow on="t" color="black" opacity="24903f" origin=",.5" offset="0,.55556mm"/>
                <v:textbox>
                  <w:txbxContent>
                    <w:p w14:paraId="0A89E355" w14:textId="677E7137" w:rsidR="00397266" w:rsidRPr="00E31E40" w:rsidRDefault="00DF0B97" w:rsidP="000345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100</w:t>
                      </w:r>
                      <w:r w:rsidR="00D6586B" w:rsidRP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</w:t>
                      </w:r>
                      <w:r w:rsid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bookmarkEnd w:id="0"/>
      <w:r w:rsidR="00B916D5">
        <w:t xml:space="preserve">Question </w:t>
      </w:r>
    </w:p>
    <w:p w14:paraId="17324B1B" w14:textId="77777777" w:rsidR="00D10370" w:rsidRPr="00D10E42" w:rsidRDefault="00D10370" w:rsidP="00D10370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Write java program that:</w:t>
      </w:r>
    </w:p>
    <w:p w14:paraId="7F781895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Ask the user to give a positive number between 10 and 20.</w:t>
      </w:r>
    </w:p>
    <w:p w14:paraId="3D53FACC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 xml:space="preserve">Create an array of integer. The length of the array is the given number by the user. </w:t>
      </w:r>
    </w:p>
    <w:p w14:paraId="59C948E3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Print the content of the array</w:t>
      </w:r>
    </w:p>
    <w:p w14:paraId="19FE1212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Fill the array with numbers from 0 to the given number -1.</w:t>
      </w:r>
    </w:p>
    <w:p w14:paraId="4307FBB4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Print the content of the array</w:t>
      </w:r>
    </w:p>
    <w:p w14:paraId="245006F4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Fill the array with positive random numbers less than 200.</w:t>
      </w:r>
    </w:p>
    <w:p w14:paraId="2D277AF6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Print the content of the array.</w:t>
      </w:r>
    </w:p>
    <w:p w14:paraId="5EA4EB4F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 xml:space="preserve">Find and </w:t>
      </w:r>
      <w:proofErr w:type="gramStart"/>
      <w:r w:rsidRPr="00D10E42">
        <w:rPr>
          <w:rFonts w:ascii="Times New Roman" w:hAnsi="Times New Roman" w:cs="Times New Roman"/>
          <w:sz w:val="24"/>
          <w:szCs w:val="24"/>
        </w:rPr>
        <w:t>print :</w:t>
      </w:r>
      <w:proofErr w:type="gramEnd"/>
    </w:p>
    <w:p w14:paraId="77E41B86" w14:textId="77777777" w:rsidR="00D10370" w:rsidRPr="00D10E42" w:rsidRDefault="00D10370" w:rsidP="00D1037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The odd numbers, the maximum and the minimum numbers.</w:t>
      </w:r>
    </w:p>
    <w:p w14:paraId="0500DE1E" w14:textId="77777777" w:rsidR="00D10370" w:rsidRPr="006531DA" w:rsidRDefault="00D10370" w:rsidP="00D10370">
      <w:pPr>
        <w:pStyle w:val="ListParagraph"/>
        <w:spacing w:after="0" w:line="240" w:lineRule="auto"/>
        <w:ind w:left="360"/>
        <w:rPr>
          <w:rFonts w:ascii="Frutiger LT Arabic 55 Roman" w:hAnsi="Frutiger LT Arabic 55 Roman" w:cs="Frutiger LT Arabic 55 Roman"/>
          <w:b/>
          <w:bCs/>
        </w:rPr>
      </w:pPr>
      <w:r w:rsidRPr="00D10E42">
        <w:rPr>
          <w:rFonts w:ascii="Times New Roman" w:hAnsi="Times New Roman" w:cs="Times New Roman"/>
          <w:sz w:val="24"/>
          <w:szCs w:val="24"/>
        </w:rPr>
        <w:t>-</w:t>
      </w:r>
      <w:r w:rsidRPr="00D10E42">
        <w:rPr>
          <w:rFonts w:ascii="Times New Roman" w:hAnsi="Times New Roman" w:cs="Times New Roman"/>
          <w:sz w:val="24"/>
          <w:szCs w:val="24"/>
        </w:rPr>
        <w:tab/>
        <w:t>The sum and the average.</w:t>
      </w:r>
    </w:p>
    <w:p w14:paraId="0D55D0E3" w14:textId="77777777" w:rsidR="00D10370" w:rsidRDefault="00D10370" w:rsidP="00D10370">
      <w:pPr>
        <w:pStyle w:val="ListParagraph"/>
        <w:rPr>
          <w:rFonts w:ascii="Frutiger LT Arabic 55 Roman" w:hAnsi="Frutiger LT Arabic 55 Roman" w:cs="Frutiger LT Arabic 55 Roman"/>
          <w:sz w:val="24"/>
          <w:szCs w:val="24"/>
        </w:rPr>
      </w:pPr>
      <w:r w:rsidRPr="006531DA">
        <w:rPr>
          <w:rFonts w:ascii="Frutiger LT Arabic 55 Roman" w:hAnsi="Frutiger LT Arabic 55 Roman" w:cs="Frutiger LT Arabic 55 Roman"/>
          <w:sz w:val="24"/>
          <w:szCs w:val="24"/>
        </w:rPr>
        <w:tab/>
      </w:r>
    </w:p>
    <w:p w14:paraId="303B397B" w14:textId="77777777" w:rsidR="00D10370" w:rsidRPr="00B26094" w:rsidRDefault="00D10370" w:rsidP="00D10370">
      <w:pPr>
        <w:tabs>
          <w:tab w:val="left" w:pos="1268"/>
        </w:tabs>
        <w:spacing w:after="160" w:line="259" w:lineRule="auto"/>
        <w:ind w:left="810"/>
        <w:jc w:val="both"/>
        <w:rPr>
          <w:rFonts w:ascii="Calibri" w:hAnsi="Calibri" w:cs="Consolas"/>
          <w:color w:val="000000"/>
          <w:sz w:val="24"/>
          <w:szCs w:val="24"/>
        </w:rPr>
      </w:pPr>
      <w:r w:rsidRPr="00B26094">
        <w:rPr>
          <w:rFonts w:ascii="Calibri" w:hAnsi="Calibri" w:cs="Calibri"/>
          <w:b/>
          <w:bCs/>
          <w:sz w:val="24"/>
          <w:szCs w:val="24"/>
          <w:u w:val="single"/>
        </w:rPr>
        <w:t>Typical output</w:t>
      </w:r>
    </w:p>
    <w:p w14:paraId="6B18F32E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Please give a number between 10 and 20</w:t>
      </w:r>
    </w:p>
    <w:p w14:paraId="37362133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C87D"/>
        </w:rPr>
        <w:t>12</w:t>
      </w:r>
    </w:p>
    <w:p w14:paraId="32A4742D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state of the array before initialization</w:t>
      </w:r>
    </w:p>
    <w:p w14:paraId="6A09A33C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proofErr w:type="gramStart"/>
      <w:r w:rsidRPr="000C6533">
        <w:rPr>
          <w:rFonts w:ascii="Consolas" w:hAnsi="Consolas" w:cs="Consolas"/>
          <w:color w:val="000000"/>
        </w:rPr>
        <w:t>0  0</w:t>
      </w:r>
      <w:proofErr w:type="gramEnd"/>
      <w:r w:rsidRPr="000C6533">
        <w:rPr>
          <w:rFonts w:ascii="Consolas" w:hAnsi="Consolas" w:cs="Consolas"/>
          <w:color w:val="000000"/>
        </w:rPr>
        <w:t xml:space="preserve">  0  0  0  0  0  0  0  0  0  0  </w:t>
      </w:r>
    </w:p>
    <w:p w14:paraId="0EC81A2E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state of the array after initialization</w:t>
      </w:r>
    </w:p>
    <w:p w14:paraId="2DA100F9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proofErr w:type="gramStart"/>
      <w:r w:rsidRPr="000C6533">
        <w:rPr>
          <w:rFonts w:ascii="Consolas" w:hAnsi="Consolas" w:cs="Consolas"/>
          <w:color w:val="000000"/>
        </w:rPr>
        <w:t>0  1</w:t>
      </w:r>
      <w:proofErr w:type="gramEnd"/>
      <w:r w:rsidRPr="000C6533">
        <w:rPr>
          <w:rFonts w:ascii="Consolas" w:hAnsi="Consolas" w:cs="Consolas"/>
          <w:color w:val="000000"/>
        </w:rPr>
        <w:t xml:space="preserve">  2  3  4  5  6  7  8  9  10  11  </w:t>
      </w:r>
    </w:p>
    <w:p w14:paraId="14AF1505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state of the array after random filling</w:t>
      </w:r>
    </w:p>
    <w:p w14:paraId="1BC61C03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proofErr w:type="gramStart"/>
      <w:r w:rsidRPr="000C6533">
        <w:rPr>
          <w:rFonts w:ascii="Consolas" w:hAnsi="Consolas" w:cs="Consolas"/>
          <w:color w:val="000000"/>
        </w:rPr>
        <w:t>54  48</w:t>
      </w:r>
      <w:proofErr w:type="gramEnd"/>
      <w:r w:rsidRPr="000C6533">
        <w:rPr>
          <w:rFonts w:ascii="Consolas" w:hAnsi="Consolas" w:cs="Consolas"/>
          <w:color w:val="000000"/>
        </w:rPr>
        <w:t xml:space="preserve">  102  149  102  174  111  99  85  189  35  133  </w:t>
      </w:r>
    </w:p>
    <w:p w14:paraId="1A2D659A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odd numbers are</w:t>
      </w:r>
    </w:p>
    <w:p w14:paraId="5A9F757F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 xml:space="preserve">149 111 99 85 189 35 133 </w:t>
      </w:r>
    </w:p>
    <w:p w14:paraId="326B7DF3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sum is :1281.0</w:t>
      </w:r>
    </w:p>
    <w:p w14:paraId="60CBB3EF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avg is :106.75</w:t>
      </w:r>
    </w:p>
    <w:p w14:paraId="01C2BDCE" w14:textId="77777777" w:rsidR="00D10370" w:rsidRPr="000C6533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max is :189</w:t>
      </w:r>
    </w:p>
    <w:p w14:paraId="26F8437B" w14:textId="77777777" w:rsidR="00D10370" w:rsidRPr="00880961" w:rsidRDefault="00D10370" w:rsidP="00D1037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/>
        <w:ind w:left="810"/>
        <w:rPr>
          <w:rFonts w:ascii="Consolas" w:hAnsi="Consolas" w:cs="Consolas"/>
        </w:rPr>
      </w:pPr>
      <w:r w:rsidRPr="000C6533">
        <w:rPr>
          <w:rFonts w:ascii="Consolas" w:hAnsi="Consolas" w:cs="Consolas"/>
          <w:color w:val="000000"/>
        </w:rPr>
        <w:t>the min is :35</w:t>
      </w:r>
    </w:p>
    <w:p w14:paraId="1D418FA5" w14:textId="77777777" w:rsidR="00D10370" w:rsidRPr="00090CDE" w:rsidRDefault="00D10370" w:rsidP="00D10370">
      <w:pPr>
        <w:pStyle w:val="ListParagraph"/>
        <w:ind w:left="810"/>
        <w:rPr>
          <w:rFonts w:cstheme="minorHAnsi"/>
          <w:b/>
          <w:bCs/>
          <w:color w:val="00B050"/>
          <w:sz w:val="28"/>
          <w:szCs w:val="28"/>
          <w:u w:val="single"/>
        </w:rPr>
      </w:pPr>
    </w:p>
    <w:p w14:paraId="77305BC5" w14:textId="77777777" w:rsidR="00D10370" w:rsidRDefault="00D10370" w:rsidP="00D10370">
      <w:pPr>
        <w:spacing w:after="0"/>
        <w:rPr>
          <w:rFonts w:cstheme="minorHAnsi"/>
          <w:color w:val="FF0000"/>
        </w:rPr>
      </w:pPr>
    </w:p>
    <w:p w14:paraId="49B6D07F" w14:textId="3101B054" w:rsidR="00041D89" w:rsidRPr="007F7DC6" w:rsidRDefault="00041D89" w:rsidP="00D10370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FF0000"/>
        </w:rPr>
      </w:pPr>
    </w:p>
    <w:sectPr w:rsidR="00041D89" w:rsidRPr="007F7DC6">
      <w:headerReference w:type="default" r:id="rId10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66157" w14:textId="77777777" w:rsidR="00FD6267" w:rsidRDefault="00FD6267">
      <w:pPr>
        <w:spacing w:after="0" w:line="240" w:lineRule="auto"/>
      </w:pPr>
      <w:r>
        <w:separator/>
      </w:r>
    </w:p>
    <w:p w14:paraId="65814528" w14:textId="77777777" w:rsidR="00FD6267" w:rsidRDefault="00FD6267"/>
    <w:p w14:paraId="2B4707CB" w14:textId="77777777" w:rsidR="00FD6267" w:rsidRDefault="00FD6267"/>
  </w:endnote>
  <w:endnote w:type="continuationSeparator" w:id="0">
    <w:p w14:paraId="0759DB14" w14:textId="77777777" w:rsidR="00FD6267" w:rsidRDefault="00FD6267">
      <w:pPr>
        <w:spacing w:after="0" w:line="240" w:lineRule="auto"/>
      </w:pPr>
      <w:r>
        <w:continuationSeparator/>
      </w:r>
    </w:p>
    <w:p w14:paraId="1D3634C8" w14:textId="77777777" w:rsidR="00FD6267" w:rsidRDefault="00FD6267"/>
    <w:p w14:paraId="43939E12" w14:textId="77777777" w:rsidR="00FD6267" w:rsidRDefault="00FD62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Arabic 55 Roman">
    <w:altName w:val="Arial"/>
    <w:charset w:val="00"/>
    <w:family w:val="auto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3AD46" w14:textId="77777777" w:rsidR="00FD6267" w:rsidRDefault="00FD6267">
      <w:pPr>
        <w:spacing w:after="0" w:line="240" w:lineRule="auto"/>
      </w:pPr>
      <w:r>
        <w:separator/>
      </w:r>
    </w:p>
    <w:p w14:paraId="22CB2A5A" w14:textId="77777777" w:rsidR="00FD6267" w:rsidRDefault="00FD6267"/>
    <w:p w14:paraId="672482F4" w14:textId="77777777" w:rsidR="00FD6267" w:rsidRDefault="00FD6267"/>
  </w:footnote>
  <w:footnote w:type="continuationSeparator" w:id="0">
    <w:p w14:paraId="422D54EE" w14:textId="77777777" w:rsidR="00FD6267" w:rsidRDefault="00FD6267">
      <w:pPr>
        <w:spacing w:after="0" w:line="240" w:lineRule="auto"/>
      </w:pPr>
      <w:r>
        <w:continuationSeparator/>
      </w:r>
    </w:p>
    <w:p w14:paraId="602003F4" w14:textId="77777777" w:rsidR="00FD6267" w:rsidRDefault="00FD6267"/>
    <w:p w14:paraId="47448B25" w14:textId="77777777" w:rsidR="00FD6267" w:rsidRDefault="00FD62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397266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397266" w:rsidRDefault="00397266">
          <w:pPr>
            <w:pStyle w:val="Page"/>
          </w:pPr>
        </w:p>
      </w:tc>
      <w:tc>
        <w:tcPr>
          <w:tcW w:w="288" w:type="dxa"/>
          <w:shd w:val="clear" w:color="auto" w:fill="auto"/>
          <w:vAlign w:val="bottom"/>
        </w:tcPr>
        <w:p w14:paraId="723D1B28" w14:textId="77777777" w:rsidR="00397266" w:rsidRDefault="00397266"/>
      </w:tc>
      <w:tc>
        <w:tcPr>
          <w:tcW w:w="8424" w:type="dxa"/>
          <w:vAlign w:val="bottom"/>
        </w:tcPr>
        <w:p w14:paraId="2D47C378" w14:textId="77777777" w:rsidR="00397266" w:rsidRDefault="00397266">
          <w:pPr>
            <w:pStyle w:val="InfoHeading"/>
          </w:pPr>
        </w:p>
      </w:tc>
    </w:tr>
    <w:tr w:rsidR="00397266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397266" w:rsidRDefault="00397266">
          <w:pPr>
            <w:pStyle w:val="Header"/>
          </w:pPr>
        </w:p>
      </w:tc>
      <w:tc>
        <w:tcPr>
          <w:tcW w:w="288" w:type="dxa"/>
          <w:shd w:val="clear" w:color="auto" w:fill="auto"/>
        </w:tcPr>
        <w:p w14:paraId="4BF90846" w14:textId="77777777" w:rsidR="00397266" w:rsidRDefault="00397266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397266" w:rsidRDefault="00397266">
          <w:pPr>
            <w:pStyle w:val="Header"/>
          </w:pPr>
        </w:p>
      </w:tc>
    </w:tr>
  </w:tbl>
  <w:p w14:paraId="545C9042" w14:textId="77777777" w:rsidR="00397266" w:rsidRDefault="00397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5C0D" w14:textId="7F80AFB8" w:rsidR="00953518" w:rsidRDefault="006C384A" w:rsidP="00DB4ED0">
    <w:pPr>
      <w:ind w:left="-2340"/>
    </w:pPr>
    <w:r w:rsidRPr="00252EF1">
      <w:rPr>
        <w:rFonts w:asciiTheme="majorBidi" w:hAnsiTheme="majorBidi" w:cstheme="majorBidi"/>
        <w:noProof/>
        <w:sz w:val="24"/>
        <w:szCs w:val="24"/>
      </w:rPr>
      <w:drawing>
        <wp:inline distT="0" distB="0" distL="0" distR="0" wp14:anchorId="06E22E71" wp14:editId="0C88D3A0">
          <wp:extent cx="5349240" cy="610870"/>
          <wp:effectExtent l="0" t="0" r="381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9240" cy="61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0F93" w14:textId="22A6E8A5" w:rsidR="00397266" w:rsidRPr="00E31E40" w:rsidRDefault="00397266" w:rsidP="00E31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12F751B3"/>
    <w:multiLevelType w:val="hybridMultilevel"/>
    <w:tmpl w:val="48A2E274"/>
    <w:lvl w:ilvl="0" w:tplc="1FEA9C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7437D"/>
    <w:multiLevelType w:val="hybridMultilevel"/>
    <w:tmpl w:val="32509A2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A17AB"/>
    <w:multiLevelType w:val="hybridMultilevel"/>
    <w:tmpl w:val="48A2E274"/>
    <w:lvl w:ilvl="0" w:tplc="1FEA9C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5CA1578A"/>
    <w:multiLevelType w:val="multilevel"/>
    <w:tmpl w:val="1EDC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9F1D78"/>
    <w:multiLevelType w:val="hybridMultilevel"/>
    <w:tmpl w:val="55C8671E"/>
    <w:lvl w:ilvl="0" w:tplc="46E87E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DE1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4205F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00226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01B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B4EF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CD50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EE20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7C99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EE1B94"/>
    <w:multiLevelType w:val="hybridMultilevel"/>
    <w:tmpl w:val="AB963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C3383"/>
    <w:multiLevelType w:val="hybridMultilevel"/>
    <w:tmpl w:val="ADFE5D04"/>
    <w:lvl w:ilvl="0" w:tplc="467EB96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33245">
    <w:abstractNumId w:val="0"/>
  </w:num>
  <w:num w:numId="2" w16cid:durableId="106240135">
    <w:abstractNumId w:val="0"/>
    <w:lvlOverride w:ilvl="0">
      <w:startOverride w:val="1"/>
    </w:lvlOverride>
  </w:num>
  <w:num w:numId="3" w16cid:durableId="1887597087">
    <w:abstractNumId w:val="4"/>
  </w:num>
  <w:num w:numId="4" w16cid:durableId="906496290">
    <w:abstractNumId w:val="0"/>
    <w:lvlOverride w:ilvl="0">
      <w:startOverride w:val="1"/>
    </w:lvlOverride>
  </w:num>
  <w:num w:numId="5" w16cid:durableId="856773761">
    <w:abstractNumId w:val="0"/>
    <w:lvlOverride w:ilvl="0">
      <w:startOverride w:val="1"/>
    </w:lvlOverride>
  </w:num>
  <w:num w:numId="6" w16cid:durableId="729571071">
    <w:abstractNumId w:val="5"/>
  </w:num>
  <w:num w:numId="7" w16cid:durableId="1829324655">
    <w:abstractNumId w:val="8"/>
  </w:num>
  <w:num w:numId="8" w16cid:durableId="1438137180">
    <w:abstractNumId w:val="1"/>
  </w:num>
  <w:num w:numId="9" w16cid:durableId="1909610763">
    <w:abstractNumId w:val="3"/>
  </w:num>
  <w:num w:numId="10" w16cid:durableId="925387528">
    <w:abstractNumId w:val="6"/>
  </w:num>
  <w:num w:numId="11" w16cid:durableId="752894439">
    <w:abstractNumId w:val="7"/>
  </w:num>
  <w:num w:numId="12" w16cid:durableId="1316566574">
    <w:abstractNumId w:val="9"/>
  </w:num>
  <w:num w:numId="13" w16cid:durableId="117258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gUAbDCdGCwAAAA="/>
  </w:docVars>
  <w:rsids>
    <w:rsidRoot w:val="00DE230E"/>
    <w:rsid w:val="00014E5E"/>
    <w:rsid w:val="00021E60"/>
    <w:rsid w:val="00025D9B"/>
    <w:rsid w:val="00034555"/>
    <w:rsid w:val="00041D89"/>
    <w:rsid w:val="00051BF5"/>
    <w:rsid w:val="000530C6"/>
    <w:rsid w:val="00055E6D"/>
    <w:rsid w:val="00055FC4"/>
    <w:rsid w:val="000618AA"/>
    <w:rsid w:val="00062252"/>
    <w:rsid w:val="00063E7E"/>
    <w:rsid w:val="00076B15"/>
    <w:rsid w:val="0008072E"/>
    <w:rsid w:val="00084F4F"/>
    <w:rsid w:val="000962D3"/>
    <w:rsid w:val="000A000C"/>
    <w:rsid w:val="000B372B"/>
    <w:rsid w:val="000D22A0"/>
    <w:rsid w:val="000D4C6B"/>
    <w:rsid w:val="000D68FA"/>
    <w:rsid w:val="000E3EF6"/>
    <w:rsid w:val="000F1E1C"/>
    <w:rsid w:val="0013529A"/>
    <w:rsid w:val="00144F20"/>
    <w:rsid w:val="00153B1C"/>
    <w:rsid w:val="001775CE"/>
    <w:rsid w:val="001779AF"/>
    <w:rsid w:val="001A3560"/>
    <w:rsid w:val="001A6FA3"/>
    <w:rsid w:val="001B1FCA"/>
    <w:rsid w:val="001B6609"/>
    <w:rsid w:val="001B698D"/>
    <w:rsid w:val="001C53C3"/>
    <w:rsid w:val="001D499D"/>
    <w:rsid w:val="001E2E23"/>
    <w:rsid w:val="001E348E"/>
    <w:rsid w:val="001E72AA"/>
    <w:rsid w:val="001F0EEC"/>
    <w:rsid w:val="001F6019"/>
    <w:rsid w:val="00206680"/>
    <w:rsid w:val="002117BA"/>
    <w:rsid w:val="002167B7"/>
    <w:rsid w:val="00232A56"/>
    <w:rsid w:val="0023497E"/>
    <w:rsid w:val="0023599C"/>
    <w:rsid w:val="00240DB8"/>
    <w:rsid w:val="00241167"/>
    <w:rsid w:val="00251D1B"/>
    <w:rsid w:val="002578F1"/>
    <w:rsid w:val="0027269F"/>
    <w:rsid w:val="0027685F"/>
    <w:rsid w:val="00287F2C"/>
    <w:rsid w:val="0029119C"/>
    <w:rsid w:val="002A0873"/>
    <w:rsid w:val="002A1A38"/>
    <w:rsid w:val="002B35D5"/>
    <w:rsid w:val="002B5E96"/>
    <w:rsid w:val="002B7A24"/>
    <w:rsid w:val="002E30A3"/>
    <w:rsid w:val="002E620B"/>
    <w:rsid w:val="002F287E"/>
    <w:rsid w:val="003327B2"/>
    <w:rsid w:val="003453DB"/>
    <w:rsid w:val="0034573D"/>
    <w:rsid w:val="00351ABB"/>
    <w:rsid w:val="00353412"/>
    <w:rsid w:val="003562F8"/>
    <w:rsid w:val="00371767"/>
    <w:rsid w:val="003955BB"/>
    <w:rsid w:val="00397266"/>
    <w:rsid w:val="003A7184"/>
    <w:rsid w:val="003C4083"/>
    <w:rsid w:val="003C6519"/>
    <w:rsid w:val="003D5F3A"/>
    <w:rsid w:val="003D7A4C"/>
    <w:rsid w:val="003F569D"/>
    <w:rsid w:val="00402BFC"/>
    <w:rsid w:val="00405447"/>
    <w:rsid w:val="004211B9"/>
    <w:rsid w:val="00441B70"/>
    <w:rsid w:val="00462A92"/>
    <w:rsid w:val="004744CC"/>
    <w:rsid w:val="004840C2"/>
    <w:rsid w:val="00491C52"/>
    <w:rsid w:val="00496101"/>
    <w:rsid w:val="004B7324"/>
    <w:rsid w:val="004C58F7"/>
    <w:rsid w:val="004D2E64"/>
    <w:rsid w:val="00517329"/>
    <w:rsid w:val="005269CC"/>
    <w:rsid w:val="00542A84"/>
    <w:rsid w:val="005431E5"/>
    <w:rsid w:val="00544412"/>
    <w:rsid w:val="00547243"/>
    <w:rsid w:val="00583D1B"/>
    <w:rsid w:val="005858FD"/>
    <w:rsid w:val="0058689F"/>
    <w:rsid w:val="00595559"/>
    <w:rsid w:val="005A1D6B"/>
    <w:rsid w:val="005B203C"/>
    <w:rsid w:val="005B301B"/>
    <w:rsid w:val="005C2AA5"/>
    <w:rsid w:val="005C3A69"/>
    <w:rsid w:val="005C53DD"/>
    <w:rsid w:val="005F7E54"/>
    <w:rsid w:val="00603757"/>
    <w:rsid w:val="006267E5"/>
    <w:rsid w:val="006301F4"/>
    <w:rsid w:val="00656A26"/>
    <w:rsid w:val="006667A2"/>
    <w:rsid w:val="00672089"/>
    <w:rsid w:val="00675688"/>
    <w:rsid w:val="006B390A"/>
    <w:rsid w:val="006C384A"/>
    <w:rsid w:val="006D4078"/>
    <w:rsid w:val="006D608E"/>
    <w:rsid w:val="006E5B31"/>
    <w:rsid w:val="00704A64"/>
    <w:rsid w:val="0071694E"/>
    <w:rsid w:val="007241CD"/>
    <w:rsid w:val="00763C76"/>
    <w:rsid w:val="00766492"/>
    <w:rsid w:val="0077027A"/>
    <w:rsid w:val="0078229B"/>
    <w:rsid w:val="007978A0"/>
    <w:rsid w:val="007B0981"/>
    <w:rsid w:val="007B5C32"/>
    <w:rsid w:val="007D1CEB"/>
    <w:rsid w:val="007E097C"/>
    <w:rsid w:val="007E0D01"/>
    <w:rsid w:val="007E2442"/>
    <w:rsid w:val="007E33D4"/>
    <w:rsid w:val="007F7DC6"/>
    <w:rsid w:val="00800128"/>
    <w:rsid w:val="0081498A"/>
    <w:rsid w:val="00822BAC"/>
    <w:rsid w:val="00823295"/>
    <w:rsid w:val="00824D7B"/>
    <w:rsid w:val="00827F16"/>
    <w:rsid w:val="00830800"/>
    <w:rsid w:val="00832841"/>
    <w:rsid w:val="008336F1"/>
    <w:rsid w:val="00836E61"/>
    <w:rsid w:val="00850687"/>
    <w:rsid w:val="00857821"/>
    <w:rsid w:val="00871BBE"/>
    <w:rsid w:val="00875102"/>
    <w:rsid w:val="00886CC4"/>
    <w:rsid w:val="008D6493"/>
    <w:rsid w:val="008E54E3"/>
    <w:rsid w:val="008E6D5D"/>
    <w:rsid w:val="008F1BD3"/>
    <w:rsid w:val="008F1E10"/>
    <w:rsid w:val="008F4F46"/>
    <w:rsid w:val="008F55CD"/>
    <w:rsid w:val="00915099"/>
    <w:rsid w:val="00915FD1"/>
    <w:rsid w:val="0092213D"/>
    <w:rsid w:val="00937F04"/>
    <w:rsid w:val="00947774"/>
    <w:rsid w:val="00953518"/>
    <w:rsid w:val="00963CE9"/>
    <w:rsid w:val="009641DB"/>
    <w:rsid w:val="00966585"/>
    <w:rsid w:val="00974574"/>
    <w:rsid w:val="00975C59"/>
    <w:rsid w:val="00977287"/>
    <w:rsid w:val="00977E0E"/>
    <w:rsid w:val="00982EEA"/>
    <w:rsid w:val="00986CF4"/>
    <w:rsid w:val="00986F59"/>
    <w:rsid w:val="00996E02"/>
    <w:rsid w:val="009B0716"/>
    <w:rsid w:val="009B08A6"/>
    <w:rsid w:val="009B2186"/>
    <w:rsid w:val="009C0A23"/>
    <w:rsid w:val="009D27A5"/>
    <w:rsid w:val="009D3083"/>
    <w:rsid w:val="009D7CF0"/>
    <w:rsid w:val="009F0B17"/>
    <w:rsid w:val="00A0209B"/>
    <w:rsid w:val="00A10ACB"/>
    <w:rsid w:val="00A11DEC"/>
    <w:rsid w:val="00A177A3"/>
    <w:rsid w:val="00A24678"/>
    <w:rsid w:val="00A424A0"/>
    <w:rsid w:val="00A427F6"/>
    <w:rsid w:val="00A519FA"/>
    <w:rsid w:val="00A74A4A"/>
    <w:rsid w:val="00A779D4"/>
    <w:rsid w:val="00AA03C6"/>
    <w:rsid w:val="00AA59D6"/>
    <w:rsid w:val="00AB1146"/>
    <w:rsid w:val="00AB18E2"/>
    <w:rsid w:val="00AC4254"/>
    <w:rsid w:val="00AE471D"/>
    <w:rsid w:val="00AE56D1"/>
    <w:rsid w:val="00AE5F3E"/>
    <w:rsid w:val="00AF4905"/>
    <w:rsid w:val="00AF51D6"/>
    <w:rsid w:val="00B01A63"/>
    <w:rsid w:val="00B0260E"/>
    <w:rsid w:val="00B24819"/>
    <w:rsid w:val="00B4784E"/>
    <w:rsid w:val="00B568F1"/>
    <w:rsid w:val="00B916D5"/>
    <w:rsid w:val="00B95D12"/>
    <w:rsid w:val="00BE498F"/>
    <w:rsid w:val="00BF2BD0"/>
    <w:rsid w:val="00BF48C8"/>
    <w:rsid w:val="00C00EF6"/>
    <w:rsid w:val="00C20422"/>
    <w:rsid w:val="00C26F80"/>
    <w:rsid w:val="00C27B90"/>
    <w:rsid w:val="00C35B00"/>
    <w:rsid w:val="00C464DA"/>
    <w:rsid w:val="00C574A4"/>
    <w:rsid w:val="00CB0544"/>
    <w:rsid w:val="00CB7F61"/>
    <w:rsid w:val="00CD43DC"/>
    <w:rsid w:val="00CD4929"/>
    <w:rsid w:val="00CD4DCC"/>
    <w:rsid w:val="00CE14AF"/>
    <w:rsid w:val="00CE7AF5"/>
    <w:rsid w:val="00CF6914"/>
    <w:rsid w:val="00D10370"/>
    <w:rsid w:val="00D21851"/>
    <w:rsid w:val="00D26E5C"/>
    <w:rsid w:val="00D27897"/>
    <w:rsid w:val="00D43607"/>
    <w:rsid w:val="00D568E3"/>
    <w:rsid w:val="00D6586B"/>
    <w:rsid w:val="00D707B8"/>
    <w:rsid w:val="00DB1267"/>
    <w:rsid w:val="00DB4ED0"/>
    <w:rsid w:val="00DD55B0"/>
    <w:rsid w:val="00DE230E"/>
    <w:rsid w:val="00DF0B97"/>
    <w:rsid w:val="00E0235E"/>
    <w:rsid w:val="00E15976"/>
    <w:rsid w:val="00E31E40"/>
    <w:rsid w:val="00E37F79"/>
    <w:rsid w:val="00E47AB5"/>
    <w:rsid w:val="00E51CCE"/>
    <w:rsid w:val="00E56E61"/>
    <w:rsid w:val="00E707F0"/>
    <w:rsid w:val="00E8497B"/>
    <w:rsid w:val="00EA0034"/>
    <w:rsid w:val="00EB3891"/>
    <w:rsid w:val="00EC3BA8"/>
    <w:rsid w:val="00F05724"/>
    <w:rsid w:val="00F05D87"/>
    <w:rsid w:val="00F12AC6"/>
    <w:rsid w:val="00F15220"/>
    <w:rsid w:val="00F63908"/>
    <w:rsid w:val="00F70CCB"/>
    <w:rsid w:val="00F7380C"/>
    <w:rsid w:val="00F8110C"/>
    <w:rsid w:val="00FA73F3"/>
    <w:rsid w:val="00FB3FB6"/>
    <w:rsid w:val="00FC41D8"/>
    <w:rsid w:val="00FD4C5F"/>
    <w:rsid w:val="00FD6267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AA5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211B9"/>
    <w:rPr>
      <w:i/>
      <w:iCs/>
    </w:rPr>
  </w:style>
  <w:style w:type="paragraph" w:styleId="NormalWeb">
    <w:name w:val="Normal (Web)"/>
    <w:basedOn w:val="Normal"/>
    <w:uiPriority w:val="99"/>
    <w:unhideWhenUsed/>
    <w:rsid w:val="0033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head2">
    <w:name w:val="head2"/>
    <w:basedOn w:val="DefaultParagraphFont"/>
    <w:rsid w:val="00D6586B"/>
  </w:style>
  <w:style w:type="paragraph" w:customStyle="1" w:styleId="main">
    <w:name w:val="main"/>
    <w:basedOn w:val="Normal"/>
    <w:rsid w:val="00D65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A59D6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customStyle="1" w:styleId="hgkelc">
    <w:name w:val="hgkelc"/>
    <w:basedOn w:val="DefaultParagraphFont"/>
    <w:rsid w:val="00B56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200">
                      <w:marLeft w:val="143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75457">
          <w:marLeft w:val="-120"/>
          <w:marRight w:val="-12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2768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2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7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0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7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LT Arabic 55 Roman">
    <w:altName w:val="Arial"/>
    <w:charset w:val="00"/>
    <w:family w:val="auto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85642778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26EC6"/>
    <w:rsid w:val="00051231"/>
    <w:rsid w:val="000960E2"/>
    <w:rsid w:val="000B52FC"/>
    <w:rsid w:val="000C6816"/>
    <w:rsid w:val="000D160C"/>
    <w:rsid w:val="001A36C0"/>
    <w:rsid w:val="001A382A"/>
    <w:rsid w:val="001A632E"/>
    <w:rsid w:val="001A78F8"/>
    <w:rsid w:val="001F0EEC"/>
    <w:rsid w:val="002577A3"/>
    <w:rsid w:val="00324ACF"/>
    <w:rsid w:val="00356A75"/>
    <w:rsid w:val="00357A0F"/>
    <w:rsid w:val="00381115"/>
    <w:rsid w:val="0045624F"/>
    <w:rsid w:val="00473E97"/>
    <w:rsid w:val="004958B0"/>
    <w:rsid w:val="004A7EE6"/>
    <w:rsid w:val="0050330C"/>
    <w:rsid w:val="00525DBA"/>
    <w:rsid w:val="005443A0"/>
    <w:rsid w:val="005E024E"/>
    <w:rsid w:val="00647D69"/>
    <w:rsid w:val="00660EF5"/>
    <w:rsid w:val="00692F90"/>
    <w:rsid w:val="00695677"/>
    <w:rsid w:val="00772C19"/>
    <w:rsid w:val="00826BD7"/>
    <w:rsid w:val="008A4AE7"/>
    <w:rsid w:val="008E1016"/>
    <w:rsid w:val="008F743A"/>
    <w:rsid w:val="00902777"/>
    <w:rsid w:val="00946706"/>
    <w:rsid w:val="00977680"/>
    <w:rsid w:val="00A04615"/>
    <w:rsid w:val="00A53609"/>
    <w:rsid w:val="00AA5154"/>
    <w:rsid w:val="00AD5CEC"/>
    <w:rsid w:val="00AF46FF"/>
    <w:rsid w:val="00B36D8A"/>
    <w:rsid w:val="00B4602D"/>
    <w:rsid w:val="00B6527E"/>
    <w:rsid w:val="00BC71BF"/>
    <w:rsid w:val="00C008A8"/>
    <w:rsid w:val="00C10E52"/>
    <w:rsid w:val="00C1719F"/>
    <w:rsid w:val="00C40158"/>
    <w:rsid w:val="00C555C3"/>
    <w:rsid w:val="00C77297"/>
    <w:rsid w:val="00CC6F9F"/>
    <w:rsid w:val="00D248BA"/>
    <w:rsid w:val="00D33EBF"/>
    <w:rsid w:val="00D56FB7"/>
    <w:rsid w:val="00E1697A"/>
    <w:rsid w:val="00E17465"/>
    <w:rsid w:val="00E27405"/>
    <w:rsid w:val="00E50853"/>
    <w:rsid w:val="00E552F8"/>
    <w:rsid w:val="00EC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[Total Mark for this Assignment is 100]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2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Winter 1</vt:lpstr>
      <vt:lpstr>Assignment 1</vt:lpstr>
    </vt:vector>
  </TitlesOfParts>
  <Company>Student Details: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1</dc:title>
  <dc:subject>Deadline: Sunday 09/07/2025 @ 23:59</dc:subject>
  <dc:creator>Ali Mehdi</dc:creator>
  <cp:keywords/>
  <cp:lastModifiedBy>Soui, Makram</cp:lastModifiedBy>
  <cp:revision>2</cp:revision>
  <dcterms:created xsi:type="dcterms:W3CDTF">2025-09-02T13:39:00Z</dcterms:created>
  <dcterms:modified xsi:type="dcterms:W3CDTF">2025-09-02T13:39:00Z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31e38a9256878619dd85283be79f2c0eec7695f756510869fc8278759ca02d66</vt:lpwstr>
  </property>
</Properties>
</file>